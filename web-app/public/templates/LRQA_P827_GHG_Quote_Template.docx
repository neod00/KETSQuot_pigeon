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59"/>
        <w:gridCol w:w="38"/>
      </w:tblGrid>
      <w:tr w:rsidR="00D5759C" w14:paraId="7002B851" w14:textId="77777777" w:rsidTr="008E090B">
        <w:trPr>
          <w:gridAfter w:val="1"/>
          <w:wAfter w:w="38" w:type="dxa"/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52F2D5B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gridAfter w:val="1"/>
          <w:wAfter w:w="38" w:type="dxa"/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4E50C8E6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gridAfter w:val="1"/>
          <w:wAfter w:w="38" w:type="dxa"/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gridAfter w:val="1"/>
          <w:wAfter w:w="38" w:type="dxa"/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D70295B" w14:textId="12EF81AD" w:rsidR="00C57BCF" w:rsidRPr="00D35AF1" w:rsidRDefault="00356CF8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bookmarkStart w:id="1" w:name="_Hlk27569053"/>
            <w:bookmarkEnd w:id="1"/>
            <w:proofErr w:type="spellStart"/>
            <w:r>
              <w:rPr>
                <w:rFonts w:ascii="맑은 고딕" w:eastAsia="맑은 고딕" w:hAnsi="맑은 고딕" w:hint="eastAsia"/>
                <w:b/>
                <w:spacing w:val="-1"/>
                <w:sz w:val="32"/>
                <w:szCs w:val="32"/>
                <w:lang w:eastAsia="ko-KR"/>
              </w:rPr>
              <w:t>태광후지킨</w:t>
            </w:r>
            <w:proofErr w:type="spellEnd"/>
            <w:r>
              <w:rPr>
                <w:rFonts w:ascii="맑은 고딕" w:eastAsia="맑은 고딕" w:hAnsi="맑은 고딕" w:hint="eastAsia"/>
                <w:b/>
                <w:spacing w:val="-1"/>
                <w:sz w:val="32"/>
                <w:szCs w:val="32"/>
                <w:lang w:eastAsia="ko-KR"/>
              </w:rPr>
              <w:t>(주)</w:t>
            </w:r>
          </w:p>
          <w:p w14:paraId="1A811EF6" w14:textId="53805C6F" w:rsidR="00D44FBE" w:rsidRPr="00212A56" w:rsidRDefault="00D44FBE" w:rsidP="00BC2B68">
            <w:pPr>
              <w:rPr>
                <w:b/>
                <w:color w:val="000000"/>
                <w:lang w:eastAsia="ko-KR"/>
              </w:rPr>
            </w:pPr>
          </w:p>
          <w:p w14:paraId="75BD6962" w14:textId="1131DF68" w:rsidR="00C57BCF" w:rsidRPr="00212A56" w:rsidRDefault="00D3534A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 xml:space="preserve">온실가스 배출량 </w:t>
            </w:r>
            <w:r w:rsidR="007B715F">
              <w:rPr>
                <w:rFonts w:ascii="맑은 고딕" w:eastAsia="맑은 고딕" w:hAnsi="맑은 고딕"/>
                <w:b/>
                <w:lang w:eastAsia="ko-KR"/>
              </w:rPr>
              <w:t>Scope</w:t>
            </w:r>
            <w:r w:rsidR="008707E1">
              <w:rPr>
                <w:rFonts w:ascii="맑은 고딕" w:eastAsia="맑은 고딕" w:hAnsi="맑은 고딕"/>
                <w:b/>
                <w:lang w:eastAsia="ko-KR"/>
              </w:rPr>
              <w:t>1,2,</w:t>
            </w:r>
            <w:r w:rsidR="007B715F">
              <w:rPr>
                <w:rFonts w:ascii="맑은 고딕" w:eastAsia="맑은 고딕" w:hAnsi="맑은 고딕"/>
                <w:b/>
                <w:lang w:eastAsia="ko-KR"/>
              </w:rPr>
              <w:t xml:space="preserve">3 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제3자 검증</w:t>
            </w:r>
          </w:p>
          <w:p w14:paraId="6C805044" w14:textId="0E71047D" w:rsidR="00C57BCF" w:rsidRPr="00212A56" w:rsidRDefault="00C57BCF" w:rsidP="00BC2B68">
            <w:pPr>
              <w:rPr>
                <w:b/>
                <w:lang w:eastAsia="ko-KR"/>
              </w:rPr>
            </w:pPr>
          </w:p>
          <w:p w14:paraId="7EC775BF" w14:textId="5A1167E7" w:rsidR="00C57BCF" w:rsidRPr="00212A56" w:rsidRDefault="00C57BCF" w:rsidP="00BC2B68">
            <w:pPr>
              <w:rPr>
                <w:b/>
                <w:lang w:eastAsia="ko-KR"/>
              </w:rPr>
            </w:pPr>
          </w:p>
          <w:p w14:paraId="4A14CECD" w14:textId="6F795232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 :</w:t>
            </w:r>
            <w:proofErr w:type="gramEnd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2026년 08월 30일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035923" w14:paraId="7A9C860B" w14:textId="77777777" w:rsidTr="00BC2B68">
        <w:trPr>
          <w:trHeight w:val="1597"/>
        </w:trPr>
        <w:tc>
          <w:tcPr>
            <w:tcW w:w="676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36D3673" w:rsidR="00D5759C" w:rsidRPr="00AB7290" w:rsidRDefault="00AB7290" w:rsidP="008E090B">
            <w:pPr>
              <w:spacing w:line="280" w:lineRule="exact"/>
              <w:rPr>
                <w:rFonts w:ascii="맑은 고딕" w:eastAsia="맑은 고딕" w:hAnsi="맑은 고딕"/>
                <w:sz w:val="18"/>
                <w:szCs w:val="18"/>
                <w:lang w:val="en-US" w:eastAsia="ko-KR"/>
              </w:rPr>
            </w:pPr>
            <w:r w:rsidRPr="00AB7290">
              <w:rPr>
                <w:rFonts w:ascii="맑은 고딕" w:eastAsia="맑은 고딕" w:hAnsi="맑은 고딕" w:hint="eastAsia"/>
                <w:sz w:val="18"/>
                <w:szCs w:val="18"/>
                <w:lang w:val="en-US" w:eastAsia="ko-KR"/>
              </w:rPr>
              <w:t>김 달 실장</w:t>
            </w:r>
          </w:p>
          <w:p w14:paraId="3166F88F" w14:textId="14AB6F29" w:rsidR="002073A1" w:rsidRPr="00212A56" w:rsidRDefault="002073A1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en-US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>No. QR.001/DK/G260830</w:t>
            </w:r>
          </w:p>
          <w:p w14:paraId="067446AF" w14:textId="2785435E" w:rsidR="00C43650" w:rsidRPr="00035923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035923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035923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035923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035923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035923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035923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035923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035923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AB7290" w:rsidRPr="00035923">
              <w:rPr>
                <w:rFonts w:ascii="Source Sans Pro" w:hAnsi="Source Sans Pro"/>
                <w:sz w:val="18"/>
                <w:szCs w:val="18"/>
                <w:lang w:val="fr-FR" w:eastAsia="ko-KR"/>
              </w:rPr>
              <w:t>2</w:t>
            </w:r>
            <w:r w:rsidR="00212A56" w:rsidRPr="00035923">
              <w:rPr>
                <w:rFonts w:ascii="Source Sans Pro" w:hAnsi="Source Sans Pro"/>
                <w:sz w:val="18"/>
                <w:szCs w:val="18"/>
                <w:lang w:val="fr-FR" w:eastAsia="ko-KR"/>
              </w:rPr>
              <w:t>7</w:t>
            </w:r>
          </w:p>
          <w:p w14:paraId="78E815E2" w14:textId="6198B84D" w:rsidR="00D5759C" w:rsidRPr="00035923" w:rsidRDefault="00C43650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035923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035923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035923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AB7290" w:rsidRPr="00035923">
              <w:rPr>
                <w:rFonts w:ascii="Source Sans Pro" w:hAnsi="Source Sans Pro"/>
                <w:sz w:val="18"/>
                <w:szCs w:val="18"/>
                <w:lang w:val="fr-FR" w:eastAsia="ko-KR"/>
              </w:rPr>
              <w:t>3776 0837</w:t>
            </w:r>
            <w:r w:rsidR="00D5759C" w:rsidRPr="00035923">
              <w:rPr>
                <w:sz w:val="18"/>
                <w:szCs w:val="18"/>
                <w:lang w:val="fr-FR" w:eastAsia="ko-KR"/>
              </w:rPr>
              <w:br/>
            </w:r>
            <w:r w:rsidR="00D5759C" w:rsidRPr="00035923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="00D5759C" w:rsidRPr="00035923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AB7290" w:rsidRPr="00035923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dal.kim</w:t>
            </w:r>
            <w:r w:rsidR="00935EC5" w:rsidRPr="00035923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345106" w:rsidRPr="00035923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qa.com</w:t>
            </w:r>
            <w:r w:rsidR="00D5759C" w:rsidRPr="00035923">
              <w:rPr>
                <w:sz w:val="18"/>
                <w:szCs w:val="18"/>
                <w:lang w:val="fr-FR" w:eastAsia="ko-KR"/>
              </w:rPr>
              <w:br/>
            </w:r>
            <w:r w:rsidR="00D5759C" w:rsidRPr="00035923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="00D5759C" w:rsidRPr="00035923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3DEBC676" w:rsidR="00B81DA6" w:rsidRPr="00035923" w:rsidRDefault="00BB7027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64848085" wp14:editId="67D00C35">
            <wp:simplePos x="0" y="0"/>
            <wp:positionH relativeFrom="page">
              <wp:posOffset>7620</wp:posOffset>
            </wp:positionH>
            <wp:positionV relativeFrom="paragraph">
              <wp:posOffset>-1428589</wp:posOffset>
            </wp:positionV>
            <wp:extent cx="7549515" cy="10701655"/>
            <wp:effectExtent l="0" t="0" r="0" b="4445"/>
            <wp:wrapNone/>
            <wp:docPr id="11" name="그림 11" descr="잔디, 산, 야외, 산허리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잔디, 산, 야외, 산허리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515" cy="1070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6715847A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363ED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035923">
        <w:rPr>
          <w:lang w:val="fr-FR" w:eastAsia="ko-KR"/>
        </w:rPr>
        <w:br w:type="page"/>
      </w:r>
    </w:p>
    <w:p w14:paraId="2C637F0A" w14:textId="129CABA9" w:rsidR="00212E63" w:rsidRPr="00035923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3" name="Graphic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4" name="Graphic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3" name="Graphic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4" name="Graphic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035923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07C17FF1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6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7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5E22155B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F15A6F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8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9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21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20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712071D6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E96058">
        <w:rPr>
          <w:rFonts w:ascii="맑은 고딕" w:eastAsia="맑은 고딕" w:hAnsi="맑은 고딕" w:hint="eastAsia"/>
          <w:lang w:eastAsia="ko-KR"/>
        </w:rPr>
        <w:t>온실가스 인벤토리가 아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proofErr w:type="gramStart"/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286B5B" w:rsidRPr="005C777E">
        <w:rPr>
          <w:rFonts w:ascii="맑은 고딕" w:eastAsia="맑은 고딕" w:hAnsi="맑은 고딕" w:hint="eastAsia"/>
          <w:lang w:eastAsia="ko-KR"/>
        </w:rPr>
        <w:t>:</w:t>
      </w:r>
      <w:proofErr w:type="gramEnd"/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478E5" w:rsidRDefault="0037518D" w:rsidP="0043460E">
      <w:pPr>
        <w:pStyle w:val="Bodytext"/>
        <w:rPr>
          <w:lang w:eastAsia="ko-KR"/>
        </w:rPr>
      </w:pPr>
    </w:p>
    <w:p w14:paraId="288BF91A" w14:textId="1C63360B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8646"/>
      </w:tblGrid>
      <w:tr w:rsidR="00CD49EB" w14:paraId="67B282E6" w14:textId="77777777" w:rsidTr="001D7672">
        <w:trPr>
          <w:trHeight w:val="80"/>
        </w:trPr>
        <w:tc>
          <w:tcPr>
            <w:tcW w:w="2127" w:type="dxa"/>
          </w:tcPr>
          <w:p w14:paraId="7F44031E" w14:textId="77777777" w:rsidR="00CD49EB" w:rsidRPr="00CD49EB" w:rsidRDefault="00CD49EB" w:rsidP="003A70D8">
            <w:pPr>
              <w:tabs>
                <w:tab w:val="left" w:pos="567"/>
              </w:tabs>
              <w:suppressAutoHyphens/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</w:rPr>
            </w:pPr>
            <w:r w:rsidRPr="00CD49EB">
              <w:rPr>
                <w:rFonts w:ascii="맑은 고딕" w:eastAsia="맑은 고딕" w:hAnsi="맑은 고딕" w:hint="eastAsia"/>
                <w:b/>
                <w:bCs/>
                <w:spacing w:val="-1"/>
                <w:sz w:val="18"/>
                <w:szCs w:val="18"/>
                <w:lang w:eastAsia="ko-KR"/>
              </w:rPr>
              <w:t>검증범위</w:t>
            </w:r>
            <w:r w:rsidRPr="00CD49EB"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  <w:t xml:space="preserve">    </w:t>
            </w:r>
            <w:r w:rsidRPr="00CD49EB"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</w:rPr>
              <w:t>:</w:t>
            </w:r>
          </w:p>
        </w:tc>
        <w:tc>
          <w:tcPr>
            <w:tcW w:w="8646" w:type="dxa"/>
          </w:tcPr>
          <w:p w14:paraId="6F388E28" w14:textId="5AF23D46" w:rsidR="00FC4675" w:rsidRPr="003927E3" w:rsidRDefault="00CD49EB" w:rsidP="003927E3">
            <w:pPr>
              <w:tabs>
                <w:tab w:val="left" w:pos="567"/>
              </w:tabs>
              <w:suppressAutoHyphens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CD49EB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202</w:t>
            </w:r>
            <w:r w:rsidR="009548E7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Pr="00CD49EB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년도 온실가스 </w:t>
            </w:r>
            <w:r w:rsidR="00C8598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S</w:t>
            </w:r>
            <w:r w:rsidR="00C8598E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cope</w:t>
            </w:r>
            <w:r w:rsidR="00226AD0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36245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1,2,</w:t>
            </w:r>
            <w:r w:rsidR="000C680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3</w:t>
            </w:r>
            <w:r w:rsidR="00C8598E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Pr="00CD49EB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제</w:t>
            </w:r>
            <w:r w:rsidRPr="00CD49EB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3</w:t>
            </w:r>
            <w:r w:rsidRPr="00CD49EB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자 검증(</w:t>
            </w:r>
            <w:r w:rsidRPr="00CD49EB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1</w:t>
            </w:r>
            <w:r w:rsidRPr="00CD49EB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년)</w:t>
            </w:r>
            <w:r w:rsidR="008707E1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</w:p>
        </w:tc>
      </w:tr>
      <w:tr w:rsidR="003F2390" w14:paraId="096CDE2E" w14:textId="77777777" w:rsidTr="001D7672">
        <w:trPr>
          <w:trHeight w:val="80"/>
        </w:trPr>
        <w:tc>
          <w:tcPr>
            <w:tcW w:w="2127" w:type="dxa"/>
          </w:tcPr>
          <w:p w14:paraId="52DFAC07" w14:textId="77777777" w:rsidR="003F2390" w:rsidRPr="00CD49EB" w:rsidRDefault="003F2390" w:rsidP="003A70D8">
            <w:pPr>
              <w:tabs>
                <w:tab w:val="left" w:pos="567"/>
              </w:tabs>
              <w:suppressAutoHyphens/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</w:pPr>
          </w:p>
        </w:tc>
        <w:tc>
          <w:tcPr>
            <w:tcW w:w="8646" w:type="dxa"/>
          </w:tcPr>
          <w:p w14:paraId="69D7733D" w14:textId="77777777" w:rsidR="003F2390" w:rsidRPr="00CD49EB" w:rsidRDefault="003F2390" w:rsidP="00380681">
            <w:pPr>
              <w:tabs>
                <w:tab w:val="left" w:pos="567"/>
              </w:tabs>
              <w:suppressAutoHyphens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</w:tr>
      <w:tr w:rsidR="00CD49EB" w14:paraId="0E405AB1" w14:textId="77777777" w:rsidTr="001D7672">
        <w:trPr>
          <w:trHeight w:val="360"/>
        </w:trPr>
        <w:tc>
          <w:tcPr>
            <w:tcW w:w="2127" w:type="dxa"/>
          </w:tcPr>
          <w:p w14:paraId="37AA8E60" w14:textId="46473B96" w:rsidR="00CD49EB" w:rsidRPr="00CD49EB" w:rsidRDefault="00CD49EB" w:rsidP="003A70D8">
            <w:pPr>
              <w:tabs>
                <w:tab w:val="left" w:pos="567"/>
              </w:tabs>
              <w:suppressAutoHyphens/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</w:pPr>
            <w:r w:rsidRPr="00CD49EB">
              <w:rPr>
                <w:rFonts w:ascii="맑은 고딕" w:eastAsia="맑은 고딕" w:hAnsi="맑은 고딕" w:hint="eastAsia"/>
                <w:b/>
                <w:bCs/>
                <w:spacing w:val="-1"/>
                <w:sz w:val="18"/>
                <w:szCs w:val="18"/>
                <w:lang w:eastAsia="ko-KR"/>
              </w:rPr>
              <w:t>작성/보고기준</w:t>
            </w:r>
            <w:r w:rsidRPr="00CD49EB"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  <w:t xml:space="preserve">:    </w:t>
            </w:r>
          </w:p>
        </w:tc>
        <w:tc>
          <w:tcPr>
            <w:tcW w:w="8646" w:type="dxa"/>
          </w:tcPr>
          <w:p w14:paraId="7F9C3343" w14:textId="77777777" w:rsidR="005245CA" w:rsidRDefault="005245CA" w:rsidP="005245CA">
            <w:pPr>
              <w:widowControl w:val="0"/>
              <w:jc w:val="both"/>
              <w:rPr>
                <w:rFonts w:ascii="맑은 고딕" w:eastAsia="맑은 고딕" w:hAnsi="맑은 고딕"/>
                <w:spacing w:val="-4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pacing w:val="-4"/>
                <w:sz w:val="18"/>
                <w:szCs w:val="18"/>
                <w:lang w:eastAsia="ko-KR"/>
              </w:rPr>
              <w:t>G</w:t>
            </w:r>
            <w:r>
              <w:rPr>
                <w:rFonts w:ascii="맑은 고딕" w:eastAsia="맑은 고딕" w:hAnsi="맑은 고딕"/>
                <w:spacing w:val="-4"/>
                <w:sz w:val="18"/>
                <w:szCs w:val="18"/>
                <w:lang w:eastAsia="ko-KR"/>
              </w:rPr>
              <w:t xml:space="preserve">HG Protocol </w:t>
            </w:r>
            <w:proofErr w:type="gramStart"/>
            <w:r w:rsidRPr="006A39E0">
              <w:rPr>
                <w:rFonts w:ascii="맑은 고딕" w:eastAsia="맑은 고딕" w:hAnsi="맑은 고딕"/>
                <w:spacing w:val="-4"/>
                <w:sz w:val="18"/>
                <w:szCs w:val="18"/>
                <w:lang w:eastAsia="ko-KR"/>
              </w:rPr>
              <w:t>A</w:t>
            </w:r>
            <w:proofErr w:type="gramEnd"/>
            <w:r w:rsidRPr="006A39E0">
              <w:rPr>
                <w:rFonts w:ascii="맑은 고딕" w:eastAsia="맑은 고딕" w:hAnsi="맑은 고딕"/>
                <w:spacing w:val="-4"/>
                <w:sz w:val="18"/>
                <w:szCs w:val="18"/>
                <w:lang w:eastAsia="ko-KR"/>
              </w:rPr>
              <w:t xml:space="preserve"> Corporate Accounting and Reporting Standard</w:t>
            </w:r>
          </w:p>
          <w:p w14:paraId="20B8CC11" w14:textId="77777777" w:rsidR="00A250E0" w:rsidRDefault="005245CA" w:rsidP="005245CA">
            <w:pPr>
              <w:widowControl w:val="0"/>
              <w:jc w:val="both"/>
              <w:rPr>
                <w:rFonts w:ascii="맑은 고딕" w:eastAsia="맑은 고딕" w:hAnsi="맑은 고딕"/>
                <w:spacing w:val="-4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pacing w:val="-4"/>
                <w:sz w:val="18"/>
                <w:szCs w:val="18"/>
                <w:lang w:eastAsia="ko-KR"/>
              </w:rPr>
              <w:t>G</w:t>
            </w:r>
            <w:r>
              <w:rPr>
                <w:rFonts w:ascii="맑은 고딕" w:eastAsia="맑은 고딕" w:hAnsi="맑은 고딕"/>
                <w:spacing w:val="-4"/>
                <w:sz w:val="18"/>
                <w:szCs w:val="18"/>
                <w:lang w:eastAsia="ko-KR"/>
              </w:rPr>
              <w:t xml:space="preserve">HG Protocol </w:t>
            </w:r>
            <w:r w:rsidRPr="00B3569D">
              <w:rPr>
                <w:rFonts w:ascii="맑은 고딕" w:eastAsia="맑은 고딕" w:hAnsi="맑은 고딕"/>
                <w:spacing w:val="-4"/>
                <w:sz w:val="18"/>
                <w:szCs w:val="18"/>
                <w:lang w:eastAsia="ko-KR"/>
              </w:rPr>
              <w:t>Corporate Value Chain (Scope 3) Standard</w:t>
            </w:r>
          </w:p>
          <w:p w14:paraId="123B7691" w14:textId="266786FB" w:rsidR="00415E04" w:rsidRPr="00226AD0" w:rsidRDefault="00415E04" w:rsidP="005245CA">
            <w:pPr>
              <w:widowControl w:val="0"/>
              <w:jc w:val="both"/>
              <w:rPr>
                <w:rFonts w:ascii="맑은 고딕" w:eastAsia="맑은 고딕" w:hAnsi="맑은 고딕"/>
                <w:spacing w:val="-4"/>
                <w:sz w:val="18"/>
                <w:szCs w:val="18"/>
                <w:lang w:eastAsia="ko-KR"/>
              </w:rPr>
            </w:pPr>
          </w:p>
        </w:tc>
      </w:tr>
      <w:tr w:rsidR="00CD49EB" w14:paraId="70E6F7B2" w14:textId="77777777" w:rsidTr="001D7672">
        <w:tc>
          <w:tcPr>
            <w:tcW w:w="2127" w:type="dxa"/>
          </w:tcPr>
          <w:p w14:paraId="55E3ECC0" w14:textId="77777777" w:rsidR="00CD49EB" w:rsidRPr="00CD49EB" w:rsidRDefault="00CD49EB" w:rsidP="003A70D8">
            <w:pPr>
              <w:tabs>
                <w:tab w:val="left" w:pos="567"/>
              </w:tabs>
              <w:suppressAutoHyphens/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</w:pPr>
            <w:r w:rsidRPr="00CD49EB">
              <w:rPr>
                <w:rFonts w:ascii="맑은 고딕" w:eastAsia="맑은 고딕" w:hAnsi="맑은 고딕" w:hint="eastAsia"/>
                <w:b/>
                <w:bCs/>
                <w:spacing w:val="-1"/>
                <w:sz w:val="18"/>
                <w:szCs w:val="18"/>
                <w:lang w:eastAsia="ko-KR"/>
              </w:rPr>
              <w:t xml:space="preserve">검증기준 </w:t>
            </w:r>
            <w:r w:rsidRPr="00CD49EB"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Pr="00CD49EB"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  <w:t xml:space="preserve">  :</w:t>
            </w:r>
            <w:proofErr w:type="gramEnd"/>
            <w:r w:rsidRPr="00CD49EB"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8646" w:type="dxa"/>
          </w:tcPr>
          <w:p>
            <w:pPr>
              <w:widowControl w:val="0"/>
              <w:jc w:val="both"/>
              <w:rPr>
                <w:rFonts w:ascii="맑은 고딕" w:eastAsia="맑은 고딕" w:hAnsi="맑은 고딕"/>
                <w:spacing w:val="-4"/>
                <w:sz w:val="18"/>
                <w:szCs w:val="18"/>
                <w:lang w:eastAsia="ko-KR"/>
              </w:rPr>
            </w:pPr>
            <w:sdt>
              <w:sdtPr>
                <w:alias w:val="검증기준 선택"/>
                <w:tag w:val="verification_standard"/>
                <w:id w:val="-876918101"/>
                <w:dropDownList w:lastValue="isae-3000-3410">
                  <w:listItem w:displayText="INTERNATIONAL STANDARD ON ASSURANCE ENGAGEMENTS (ISAE) 3000 / INTERNATIONAL STANDARD ON ASSURANCE ENGAGEMENTS (ISAE) 3410" w:value="isae-3000-3410"/>
                  <w:listItem w:displayText="ISO 14064-3:2019 (온실가스선언에 대한 타당성 평가 및 검증을 위한 사용규칙 및 지침)" w:value="iso-14064-3-2019"/>
                </w:dropDownList>
              </w:sdtPr>
              <w:sdtContent>
                <w:r>
                  <w:rPr>
                    <w:rFonts w:ascii="맑은 고딕" w:eastAsia="맑은 고딕" w:hAnsi="맑은 고딕"/>
                    <w:spacing w:val="-4"/>
                    <w:sz w:val="18"/>
                    <w:szCs w:val="18"/>
                    <w:lang w:eastAsia="ko-KR"/>
                  </w:rPr>
                  <w:t xml:space="preserve">INTERNATIONAL STANDARD ON ASSURANCE ENGAGEMENTS (ISAE) 3000 / INTERNATIONAL STANDARD ON ASSURANCE ENGAGEMENTS (ISAE) 3410</w:t>
                </w:r>
              </w:sdtContent>
            </w:sdt>
          </w:p>
        </w:tc>
      </w:tr>
      <w:tr w:rsidR="00CD49EB" w14:paraId="37F9A5E4" w14:textId="77777777" w:rsidTr="001D7672">
        <w:tc>
          <w:tcPr>
            <w:tcW w:w="2127" w:type="dxa"/>
          </w:tcPr>
          <w:p w14:paraId="67B9611F" w14:textId="77777777" w:rsidR="00CD49EB" w:rsidRPr="00CD49EB" w:rsidRDefault="00CD49EB" w:rsidP="003A70D8">
            <w:pPr>
              <w:tabs>
                <w:tab w:val="left" w:pos="567"/>
              </w:tabs>
              <w:suppressAutoHyphens/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</w:pPr>
            <w:r w:rsidRPr="00CD49EB">
              <w:rPr>
                <w:rFonts w:ascii="맑은 고딕" w:eastAsia="맑은 고딕" w:hAnsi="맑은 고딕" w:hint="eastAsia"/>
                <w:b/>
                <w:bCs/>
                <w:spacing w:val="-1"/>
                <w:sz w:val="18"/>
                <w:szCs w:val="18"/>
                <w:lang w:eastAsia="ko-KR"/>
              </w:rPr>
              <w:t xml:space="preserve">보증수준 </w:t>
            </w:r>
            <w:r w:rsidRPr="00CD49EB"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Pr="00CD49EB"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  <w:t xml:space="preserve">  :</w:t>
            </w:r>
            <w:proofErr w:type="gramEnd"/>
            <w:r w:rsidRPr="00CD49EB"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8646" w:type="dxa"/>
          </w:tcPr>
          <w:p w14:paraId="330E4483" w14:textId="77777777" w:rsidR="005C0CF5" w:rsidRDefault="005C0CF5" w:rsidP="003A70D8">
            <w:pPr>
              <w:widowControl w:val="0"/>
              <w:jc w:val="both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Scope 1,2,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3 :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제한적 보증수준(Limited level of assurance)</w:t>
            </w:r>
          </w:p>
          <w:p w14:paraId="4E90D67F" w14:textId="71A1B115" w:rsidR="00CD49EB" w:rsidRDefault="00CD49EB" w:rsidP="003A70D8">
            <w:pPr>
              <w:widowControl w:val="0"/>
              <w:jc w:val="both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  <w:p w14:paraId="4DCFCD09" w14:textId="0478AE02" w:rsidR="00A14E7E" w:rsidRPr="00CD49EB" w:rsidRDefault="00A14E7E" w:rsidP="003A70D8">
            <w:pPr>
              <w:widowControl w:val="0"/>
              <w:jc w:val="both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</w:tr>
      <w:tr w:rsidR="00CD49EB" w14:paraId="15D97778" w14:textId="77777777" w:rsidTr="001D7672">
        <w:tc>
          <w:tcPr>
            <w:tcW w:w="2127" w:type="dxa"/>
          </w:tcPr>
          <w:p w14:paraId="7F5DEA93" w14:textId="1608801D" w:rsidR="00CD49EB" w:rsidRPr="00E95506" w:rsidRDefault="00E95506" w:rsidP="003A70D8">
            <w:pPr>
              <w:tabs>
                <w:tab w:val="left" w:pos="567"/>
              </w:tabs>
              <w:suppressAutoHyphens/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pacing w:val="-1"/>
                <w:sz w:val="18"/>
                <w:szCs w:val="18"/>
                <w:lang w:eastAsia="ko-KR"/>
              </w:rPr>
              <w:t xml:space="preserve">중요성 </w:t>
            </w:r>
            <w:r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  <w:t xml:space="preserve">      :</w:t>
            </w:r>
          </w:p>
        </w:tc>
        <w:tc>
          <w:tcPr>
            <w:tcW w:w="8646" w:type="dxa"/>
          </w:tcPr>
          <w:p w14:paraId="50FD05EF" w14:textId="326B47AB" w:rsidR="00273DBD" w:rsidRPr="00241CB6" w:rsidRDefault="00E95506" w:rsidP="00E95506">
            <w:pPr>
              <w:widowControl w:val="0"/>
              <w:jc w:val="both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241CB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Pr="00241CB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% </w:t>
            </w:r>
          </w:p>
        </w:tc>
      </w:tr>
      <w:tr w:rsidR="00273DBD" w14:paraId="2DB0BE4E" w14:textId="77777777" w:rsidTr="001D7672">
        <w:tc>
          <w:tcPr>
            <w:tcW w:w="2127" w:type="dxa"/>
          </w:tcPr>
          <w:p w14:paraId="3179434B" w14:textId="77777777" w:rsidR="00273DBD" w:rsidRDefault="00273DBD" w:rsidP="003A70D8">
            <w:pPr>
              <w:tabs>
                <w:tab w:val="left" w:pos="567"/>
              </w:tabs>
              <w:suppressAutoHyphens/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</w:pPr>
          </w:p>
          <w:p w14:paraId="71435C70" w14:textId="65DA1DCD" w:rsidR="00C05396" w:rsidRDefault="00C05396" w:rsidP="003A70D8">
            <w:pPr>
              <w:tabs>
                <w:tab w:val="left" w:pos="567"/>
              </w:tabs>
              <w:suppressAutoHyphens/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</w:pPr>
            <w:r w:rsidRPr="00273DBD">
              <w:rPr>
                <w:rFonts w:ascii="맑은 고딕" w:eastAsia="맑은 고딕" w:hAnsi="맑은 고딕" w:hint="eastAsia"/>
                <w:b/>
                <w:bCs/>
                <w:spacing w:val="-1"/>
                <w:sz w:val="18"/>
                <w:szCs w:val="18"/>
                <w:lang w:eastAsia="ko-KR"/>
              </w:rPr>
              <w:t>검증</w:t>
            </w:r>
            <w:r w:rsidR="001D7672">
              <w:rPr>
                <w:rFonts w:ascii="맑은 고딕" w:eastAsia="맑은 고딕" w:hAnsi="맑은 고딕" w:hint="eastAsia"/>
                <w:b/>
                <w:bCs/>
                <w:spacing w:val="-1"/>
                <w:sz w:val="18"/>
                <w:szCs w:val="18"/>
                <w:lang w:eastAsia="ko-KR"/>
              </w:rPr>
              <w:t>대상</w:t>
            </w:r>
            <w:r>
              <w:rPr>
                <w:rFonts w:ascii="맑은 고딕" w:eastAsia="맑은 고딕" w:hAnsi="맑은 고딕" w:hint="eastAsia"/>
                <w:b/>
                <w:bCs/>
                <w:spacing w:val="-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  <w:t xml:space="preserve">   :</w:t>
            </w:r>
          </w:p>
        </w:tc>
        <w:tc>
          <w:tcPr>
            <w:tcW w:w="8646" w:type="dxa"/>
          </w:tcPr>
          <w:p w14:paraId="5FB5FBD0" w14:textId="77777777" w:rsidR="00273DBD" w:rsidRDefault="00273DBD" w:rsidP="00E95506">
            <w:pPr>
              <w:widowControl w:val="0"/>
              <w:jc w:val="both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  <w:p w14:paraId="7B307DC4" w14:textId="37560572" w:rsidR="003130DF" w:rsidRDefault="00C05396" w:rsidP="003130DF">
            <w:pPr>
              <w:widowControl w:val="0"/>
              <w:jc w:val="both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1) Scope 1,2 : 부산 강서구 소재 2개 공장</w:t>
            </w:r>
          </w:p>
          <w:p w14:paraId="28DD4589" w14:textId="7F1977A5" w:rsidR="005C6074" w:rsidRDefault="00C05396" w:rsidP="00060B1E">
            <w:pPr>
              <w:widowControl w:val="0"/>
              <w:jc w:val="both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: 해외법인 제외</w:t>
            </w:r>
          </w:p>
          <w:p w14:paraId="403E362A" w14:textId="7B0B3221" w:rsidR="00C05396" w:rsidRPr="00241CB6" w:rsidRDefault="00C05396" w:rsidP="00E95506">
            <w:pPr>
              <w:widowControl w:val="0"/>
              <w:jc w:val="both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2) Scope 3 : 총 10개 카테고리(고객 제공 목록 기준)</w:t>
            </w:r>
          </w:p>
        </w:tc>
      </w:tr>
      <w:tr w:rsidR="00273DBD" w14:paraId="41FA9F07" w14:textId="77777777" w:rsidTr="001D7672">
        <w:tc>
          <w:tcPr>
            <w:tcW w:w="2127" w:type="dxa"/>
          </w:tcPr>
          <w:p w14:paraId="7993862F" w14:textId="208885D1" w:rsidR="00273DBD" w:rsidRDefault="00273DBD" w:rsidP="003A70D8">
            <w:pPr>
              <w:tabs>
                <w:tab w:val="left" w:pos="567"/>
              </w:tabs>
              <w:suppressAutoHyphens/>
              <w:rPr>
                <w:rFonts w:ascii="맑은 고딕" w:eastAsia="맑은 고딕" w:hAnsi="맑은 고딕"/>
                <w:b/>
                <w:bCs/>
                <w:spacing w:val="-1"/>
                <w:sz w:val="18"/>
                <w:szCs w:val="18"/>
                <w:lang w:eastAsia="ko-KR"/>
              </w:rPr>
            </w:pPr>
          </w:p>
        </w:tc>
        <w:tc>
          <w:tcPr>
            <w:tcW w:w="8646" w:type="dxa"/>
          </w:tcPr>
          <w:p w14:paraId="74004858" w14:textId="676906B3" w:rsidR="005C6074" w:rsidRDefault="005C6074" w:rsidP="005C6074">
            <w:pPr>
              <w:rPr>
                <w:lang w:eastAsia="ko-KR"/>
              </w:rPr>
            </w:pPr>
          </w:p>
          <w:tbl>
            <w:tblPr>
              <w:tblpPr w:leftFromText="142" w:rightFromText="142" w:vertAnchor="text" w:horzAnchor="margin" w:tblpY="-75"/>
              <w:tblOverlap w:val="never"/>
              <w:tblW w:w="6263" w:type="dxa"/>
              <w:shd w:val="clear" w:color="auto" w:fill="FFFFFF" w:themeFill="background1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43"/>
              <w:gridCol w:w="720"/>
            </w:tblGrid>
            <w:tr w:rsidR="00273DBD" w:rsidRPr="000E4AA8" w14:paraId="21BE6302" w14:textId="77777777" w:rsidTr="00273DBD">
              <w:trPr>
                <w:trHeight w:val="242"/>
              </w:trPr>
              <w:tc>
                <w:tcPr>
                  <w:tcW w:w="554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  <w:noWrap/>
                  <w:tcMar>
                    <w:top w:w="0" w:type="dxa"/>
                    <w:left w:w="99" w:type="dxa"/>
                    <w:bottom w:w="0" w:type="dxa"/>
                    <w:right w:w="99" w:type="dxa"/>
                  </w:tcMar>
                  <w:vAlign w:val="center"/>
                  <w:hideMark/>
                </w:tcPr>
                <w:p w14:paraId="50A8D8E5" w14:textId="77777777" w:rsidR="00273DBD" w:rsidRPr="005576D7" w:rsidRDefault="00273DBD" w:rsidP="00273DBD">
                  <w:pPr>
                    <w:pStyle w:val="af5"/>
                    <w:jc w:val="center"/>
                    <w:rPr>
                      <w:rFonts w:ascii="맑은 고딕" w:eastAsia="맑은 고딕" w:hAnsi="맑은 고딕"/>
                      <w:sz w:val="16"/>
                      <w:szCs w:val="16"/>
                    </w:rPr>
                  </w:pPr>
                  <w:r w:rsidRPr="005576D7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>Scope 3배출원</w:t>
                  </w:r>
                </w:p>
              </w:tc>
              <w:tc>
                <w:tcPr>
                  <w:tcW w:w="72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 w:themeFill="background1"/>
                  <w:noWrap/>
                  <w:tcMar>
                    <w:top w:w="0" w:type="dxa"/>
                    <w:left w:w="99" w:type="dxa"/>
                    <w:bottom w:w="0" w:type="dxa"/>
                    <w:right w:w="99" w:type="dxa"/>
                  </w:tcMar>
                  <w:vAlign w:val="center"/>
                  <w:hideMark/>
                </w:tcPr>
                <w:p w14:paraId="7895B144" w14:textId="77777777" w:rsidR="00273DBD" w:rsidRPr="005576D7" w:rsidRDefault="00273DBD" w:rsidP="00273DBD">
                  <w:pPr>
                    <w:pStyle w:val="af5"/>
                    <w:jc w:val="center"/>
                    <w:rPr>
                      <w:rFonts w:ascii="맑은 고딕" w:eastAsia="맑은 고딕" w:hAnsi="맑은 고딕"/>
                      <w:sz w:val="16"/>
                      <w:szCs w:val="16"/>
                    </w:rPr>
                  </w:pPr>
                  <w:r w:rsidRPr="005576D7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>해당</w:t>
                  </w:r>
                </w:p>
              </w:tc>
            </w:tr>
            <w:tr w:rsidR="00273DBD" w:rsidRPr="000E4AA8" w14:paraId="57767856" w14:textId="77777777" w:rsidTr="009548E7">
              <w:trPr>
                <w:trHeight w:val="242"/>
              </w:trPr>
              <w:tc>
                <w:tcPr>
                  <w:tcW w:w="554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99" w:type="dxa"/>
                    <w:bottom w:w="0" w:type="dxa"/>
                    <w:right w:w="99" w:type="dxa"/>
                  </w:tcMar>
                  <w:vAlign w:val="center"/>
                  <w:hideMark/>
                </w:tcPr>
                <w:p w14:paraId="1FE90D62" w14:textId="77777777" w:rsidR="00273DBD" w:rsidRPr="00C216F0" w:rsidRDefault="00273DBD" w:rsidP="00273DBD">
                  <w:pPr>
                    <w:pStyle w:val="af5"/>
                    <w:rPr>
                      <w:rFonts w:ascii="맑은 고딕" w:eastAsia="맑은 고딕" w:hAnsi="맑은 고딕"/>
                      <w:sz w:val="16"/>
                      <w:szCs w:val="16"/>
                    </w:rPr>
                  </w:pPr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>구매한 제품 &amp; 서비스</w:t>
                  </w:r>
                  <w:r w:rsidRPr="00C216F0">
                    <w:rPr>
                      <w:rFonts w:ascii="맑은 고딕" w:eastAsia="맑은 고딕" w:hAnsi="맑은 고딕"/>
                      <w:sz w:val="16"/>
                      <w:szCs w:val="16"/>
                    </w:rPr>
                    <w:t>Purchased goods and services</w:t>
                  </w:r>
                </w:p>
              </w:tc>
              <w:sdt>
                <w:sdtPr>
                  <w:rPr>
                    <w:rFonts w:ascii="맑은 고딕" w:eastAsia="맑은 고딕" w:hAnsi="맑은 고딕"/>
                    <w:sz w:val="16"/>
                    <w:szCs w:val="16"/>
                  </w:rPr>
                  <w:id w:val="-1326578189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20" w:type="dxa"/>
                      <w:tcBorders>
                        <w:top w:val="nil"/>
                        <w:left w:val="nil"/>
                        <w:bottom w:val="single" w:sz="8" w:space="0" w:color="auto"/>
                        <w:right w:val="single" w:sz="8" w:space="0" w:color="auto"/>
                      </w:tcBorders>
                      <w:noWrap/>
                      <w:tcMar>
                        <w:top w:w="0" w:type="dxa"/>
                        <w:left w:w="99" w:type="dxa"/>
                        <w:bottom w:w="0" w:type="dxa"/>
                        <w:right w:w="99" w:type="dxa"/>
                      </w:tcMar>
                      <w:vAlign w:val="center"/>
                    </w:tcPr>
                    <w:p w14:paraId="4AB33148" w14:textId="3BA05903" w:rsidR="00273DBD" w:rsidRPr="00C216F0" w:rsidRDefault="007265E9" w:rsidP="00273DBD">
                      <w:pPr>
                        <w:pStyle w:val="af5"/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☒</w:t>
                      </w:r>
                    </w:p>
                  </w:tc>
                </w:sdtContent>
              </w:sdt>
            </w:tr>
            <w:tr w:rsidR="00273DBD" w:rsidRPr="000E4AA8" w14:paraId="6D285C86" w14:textId="77777777" w:rsidTr="008B3054">
              <w:trPr>
                <w:trHeight w:val="242"/>
              </w:trPr>
              <w:tc>
                <w:tcPr>
                  <w:tcW w:w="554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99" w:type="dxa"/>
                    <w:bottom w:w="0" w:type="dxa"/>
                    <w:right w:w="99" w:type="dxa"/>
                  </w:tcMar>
                  <w:vAlign w:val="center"/>
                  <w:hideMark/>
                </w:tcPr>
                <w:p w14:paraId="76F36BA2" w14:textId="77777777" w:rsidR="00273DBD" w:rsidRPr="00C216F0" w:rsidRDefault="00273DBD" w:rsidP="00273DBD">
                  <w:pPr>
                    <w:pStyle w:val="af5"/>
                    <w:rPr>
                      <w:rFonts w:ascii="맑은 고딕" w:eastAsia="맑은 고딕" w:hAnsi="맑은 고딕"/>
                      <w:sz w:val="16"/>
                      <w:szCs w:val="16"/>
                    </w:rPr>
                  </w:pPr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>자본재</w:t>
                  </w:r>
                  <w:r w:rsidRPr="00C216F0">
                    <w:rPr>
                      <w:rFonts w:ascii="맑은 고딕" w:eastAsia="맑은 고딕" w:hAnsi="맑은 고딕"/>
                      <w:sz w:val="16"/>
                      <w:szCs w:val="16"/>
                    </w:rPr>
                    <w:t>Capital goods</w:t>
                  </w:r>
                </w:p>
              </w:tc>
              <w:sdt>
                <w:sdtPr>
                  <w:rPr>
                    <w:rFonts w:ascii="맑은 고딕" w:eastAsia="맑은 고딕" w:hAnsi="맑은 고딕"/>
                    <w:sz w:val="16"/>
                    <w:szCs w:val="16"/>
                  </w:rPr>
                  <w:id w:val="34953690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20" w:type="dxa"/>
                      <w:tcBorders>
                        <w:top w:val="nil"/>
                        <w:left w:val="nil"/>
                        <w:bottom w:val="single" w:sz="8" w:space="0" w:color="auto"/>
                        <w:right w:val="single" w:sz="8" w:space="0" w:color="auto"/>
                      </w:tcBorders>
                      <w:noWrap/>
                      <w:tcMar>
                        <w:top w:w="0" w:type="dxa"/>
                        <w:left w:w="99" w:type="dxa"/>
                        <w:bottom w:w="0" w:type="dxa"/>
                        <w:right w:w="99" w:type="dxa"/>
                      </w:tcMar>
                      <w:vAlign w:val="center"/>
                    </w:tcPr>
                    <w:p w14:paraId="7375115F" w14:textId="1D76A0BE" w:rsidR="00273DBD" w:rsidRPr="00C216F0" w:rsidRDefault="007265E9" w:rsidP="00273DBD">
                      <w:pPr>
                        <w:pStyle w:val="af5"/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</w:tr>
            <w:tr w:rsidR="00273DBD" w:rsidRPr="000E4AA8" w14:paraId="6A356A3F" w14:textId="77777777" w:rsidTr="00820B94">
              <w:trPr>
                <w:trHeight w:val="242"/>
              </w:trPr>
              <w:tc>
                <w:tcPr>
                  <w:tcW w:w="554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99" w:type="dxa"/>
                    <w:bottom w:w="0" w:type="dxa"/>
                    <w:right w:w="99" w:type="dxa"/>
                  </w:tcMar>
                  <w:vAlign w:val="center"/>
                  <w:hideMark/>
                </w:tcPr>
                <w:p w14:paraId="407279FD" w14:textId="77777777" w:rsidR="00273DBD" w:rsidRPr="00C216F0" w:rsidRDefault="00273DBD" w:rsidP="00273DBD">
                  <w:pPr>
                    <w:pStyle w:val="af5"/>
                    <w:rPr>
                      <w:rFonts w:ascii="맑은 고딕" w:eastAsia="맑은 고딕" w:hAnsi="맑은 고딕"/>
                      <w:sz w:val="16"/>
                      <w:szCs w:val="16"/>
                    </w:rPr>
                  </w:pPr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>Scope 1이나 2에 포함되지 않는 연료 &amp; 에너지 관련 활동</w:t>
                  </w:r>
                  <w:r w:rsidRPr="00C216F0">
                    <w:rPr>
                      <w:rFonts w:ascii="맑은 고딕" w:eastAsia="맑은 고딕" w:hAnsi="맑은 고딕"/>
                      <w:sz w:val="16"/>
                      <w:szCs w:val="16"/>
                    </w:rPr>
                    <w:t>Fuel- and energy-related activities</w:t>
                  </w:r>
                </w:p>
              </w:tc>
              <w:sdt>
                <w:sdtPr>
                  <w:rPr>
                    <w:rFonts w:ascii="맑은 고딕" w:eastAsia="맑은 고딕" w:hAnsi="맑은 고딕"/>
                    <w:sz w:val="16"/>
                    <w:szCs w:val="16"/>
                  </w:rPr>
                  <w:id w:val="212658025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20" w:type="dxa"/>
                      <w:tcBorders>
                        <w:top w:val="nil"/>
                        <w:left w:val="nil"/>
                        <w:bottom w:val="single" w:sz="8" w:space="0" w:color="auto"/>
                        <w:right w:val="single" w:sz="8" w:space="0" w:color="auto"/>
                      </w:tcBorders>
                      <w:noWrap/>
                      <w:tcMar>
                        <w:top w:w="0" w:type="dxa"/>
                        <w:left w:w="99" w:type="dxa"/>
                        <w:bottom w:w="0" w:type="dxa"/>
                        <w:right w:w="99" w:type="dxa"/>
                      </w:tcMar>
                      <w:vAlign w:val="center"/>
                    </w:tcPr>
                    <w:p w14:paraId="02BEBBC0" w14:textId="5F6CF1EF" w:rsidR="00273DBD" w:rsidRPr="00C216F0" w:rsidRDefault="007265E9" w:rsidP="00273DBD">
                      <w:pPr>
                        <w:pStyle w:val="af5"/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</w:tr>
            <w:tr w:rsidR="00273DBD" w:rsidRPr="000E4AA8" w14:paraId="1EF28282" w14:textId="77777777" w:rsidTr="00273DBD">
              <w:trPr>
                <w:trHeight w:val="242"/>
              </w:trPr>
              <w:tc>
                <w:tcPr>
                  <w:tcW w:w="554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99" w:type="dxa"/>
                    <w:bottom w:w="0" w:type="dxa"/>
                    <w:right w:w="99" w:type="dxa"/>
                  </w:tcMar>
                  <w:vAlign w:val="center"/>
                  <w:hideMark/>
                </w:tcPr>
                <w:p w14:paraId="1E39E741" w14:textId="77777777" w:rsidR="00273DBD" w:rsidRPr="00C216F0" w:rsidRDefault="00273DBD" w:rsidP="00273DBD">
                  <w:pPr>
                    <w:pStyle w:val="af5"/>
                    <w:rPr>
                      <w:rFonts w:ascii="맑은 고딕" w:eastAsia="맑은 고딕" w:hAnsi="맑은 고딕"/>
                      <w:sz w:val="16"/>
                      <w:szCs w:val="16"/>
                    </w:rPr>
                  </w:pPr>
                  <w:proofErr w:type="spellStart"/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>업스트림</w:t>
                  </w:r>
                  <w:proofErr w:type="spellEnd"/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 xml:space="preserve"> 운송 &amp; 유통</w:t>
                  </w:r>
                  <w:r w:rsidRPr="00C216F0">
                    <w:rPr>
                      <w:rFonts w:ascii="맑은 고딕" w:eastAsia="맑은 고딕" w:hAnsi="맑은 고딕"/>
                      <w:sz w:val="16"/>
                      <w:szCs w:val="16"/>
                    </w:rPr>
                    <w:t>Upstream transportation and distribution</w:t>
                  </w:r>
                </w:p>
              </w:tc>
              <w:sdt>
                <w:sdtPr>
                  <w:rPr>
                    <w:rFonts w:ascii="맑은 고딕" w:eastAsia="맑은 고딕" w:hAnsi="맑은 고딕"/>
                    <w:sz w:val="16"/>
                    <w:szCs w:val="16"/>
                  </w:rPr>
                  <w:id w:val="-114850424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20" w:type="dxa"/>
                      <w:tcBorders>
                        <w:top w:val="nil"/>
                        <w:left w:val="nil"/>
                        <w:bottom w:val="single" w:sz="8" w:space="0" w:color="auto"/>
                        <w:right w:val="single" w:sz="8" w:space="0" w:color="auto"/>
                      </w:tcBorders>
                      <w:noWrap/>
                      <w:tcMar>
                        <w:top w:w="0" w:type="dxa"/>
                        <w:left w:w="99" w:type="dxa"/>
                        <w:bottom w:w="0" w:type="dxa"/>
                        <w:right w:w="99" w:type="dxa"/>
                      </w:tcMar>
                      <w:vAlign w:val="center"/>
                    </w:tcPr>
                    <w:p w14:paraId="2E697677" w14:textId="12AAB205" w:rsidR="00273DBD" w:rsidRPr="00C216F0" w:rsidRDefault="007265E9" w:rsidP="00273DBD">
                      <w:pPr>
                        <w:pStyle w:val="af5"/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</w:tr>
            <w:tr w:rsidR="00273DBD" w:rsidRPr="000E4AA8" w14:paraId="3BEDE05D" w14:textId="77777777" w:rsidTr="004F3A7C">
              <w:trPr>
                <w:trHeight w:val="242"/>
              </w:trPr>
              <w:tc>
                <w:tcPr>
                  <w:tcW w:w="554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99" w:type="dxa"/>
                    <w:bottom w:w="0" w:type="dxa"/>
                    <w:right w:w="99" w:type="dxa"/>
                  </w:tcMar>
                  <w:vAlign w:val="center"/>
                  <w:hideMark/>
                </w:tcPr>
                <w:p w14:paraId="58856F72" w14:textId="77777777" w:rsidR="00273DBD" w:rsidRPr="00C216F0" w:rsidRDefault="00273DBD" w:rsidP="00273DBD">
                  <w:pPr>
                    <w:pStyle w:val="af5"/>
                    <w:rPr>
                      <w:rFonts w:ascii="맑은 고딕" w:eastAsia="맑은 고딕" w:hAnsi="맑은 고딕"/>
                      <w:sz w:val="16"/>
                      <w:szCs w:val="16"/>
                    </w:rPr>
                  </w:pPr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>사업장에서 발생된 폐기물</w:t>
                  </w:r>
                  <w:r w:rsidRPr="00C216F0">
                    <w:rPr>
                      <w:rFonts w:ascii="맑은 고딕" w:eastAsia="맑은 고딕" w:hAnsi="맑은 고딕"/>
                      <w:sz w:val="16"/>
                      <w:szCs w:val="16"/>
                    </w:rPr>
                    <w:t>Waste generated in operations</w:t>
                  </w:r>
                </w:p>
              </w:tc>
              <w:sdt>
                <w:sdtPr>
                  <w:rPr>
                    <w:rFonts w:ascii="맑은 고딕" w:eastAsia="맑은 고딕" w:hAnsi="맑은 고딕"/>
                    <w:sz w:val="16"/>
                    <w:szCs w:val="16"/>
                  </w:rPr>
                  <w:id w:val="-88756992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20" w:type="dxa"/>
                      <w:tcBorders>
                        <w:top w:val="nil"/>
                        <w:left w:val="nil"/>
                        <w:bottom w:val="single" w:sz="8" w:space="0" w:color="auto"/>
                        <w:right w:val="single" w:sz="8" w:space="0" w:color="auto"/>
                      </w:tcBorders>
                      <w:noWrap/>
                      <w:tcMar>
                        <w:top w:w="0" w:type="dxa"/>
                        <w:left w:w="99" w:type="dxa"/>
                        <w:bottom w:w="0" w:type="dxa"/>
                        <w:right w:w="99" w:type="dxa"/>
                      </w:tcMar>
                      <w:vAlign w:val="center"/>
                    </w:tcPr>
                    <w:p w14:paraId="1211476D" w14:textId="73ADB4BD" w:rsidR="00273DBD" w:rsidRPr="00C216F0" w:rsidRDefault="007265E9" w:rsidP="00273DBD">
                      <w:pPr>
                        <w:pStyle w:val="af5"/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</w:tr>
            <w:tr w:rsidR="00273DBD" w:rsidRPr="000E4AA8" w14:paraId="1C0D993A" w14:textId="77777777" w:rsidTr="003C3BE7">
              <w:trPr>
                <w:trHeight w:val="242"/>
              </w:trPr>
              <w:tc>
                <w:tcPr>
                  <w:tcW w:w="554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99" w:type="dxa"/>
                    <w:bottom w:w="0" w:type="dxa"/>
                    <w:right w:w="99" w:type="dxa"/>
                  </w:tcMar>
                  <w:vAlign w:val="center"/>
                  <w:hideMark/>
                </w:tcPr>
                <w:p w14:paraId="2FC5195E" w14:textId="77777777" w:rsidR="00273DBD" w:rsidRPr="00C216F0" w:rsidRDefault="00273DBD" w:rsidP="00273DBD">
                  <w:pPr>
                    <w:pStyle w:val="af5"/>
                    <w:rPr>
                      <w:rFonts w:ascii="맑은 고딕" w:eastAsia="맑은 고딕" w:hAnsi="맑은 고딕"/>
                      <w:sz w:val="16"/>
                      <w:szCs w:val="16"/>
                    </w:rPr>
                  </w:pPr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>출장</w:t>
                  </w:r>
                  <w:r w:rsidRPr="00C216F0">
                    <w:rPr>
                      <w:rFonts w:ascii="맑은 고딕" w:eastAsia="맑은 고딕" w:hAnsi="맑은 고딕"/>
                      <w:sz w:val="16"/>
                      <w:szCs w:val="16"/>
                    </w:rPr>
                    <w:t>Business travel</w:t>
                  </w:r>
                </w:p>
              </w:tc>
              <w:sdt>
                <w:sdtPr>
                  <w:rPr>
                    <w:rFonts w:ascii="맑은 고딕" w:eastAsia="맑은 고딕" w:hAnsi="맑은 고딕"/>
                    <w:sz w:val="16"/>
                    <w:szCs w:val="16"/>
                  </w:rPr>
                  <w:id w:val="175200240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20" w:type="dxa"/>
                      <w:tcBorders>
                        <w:top w:val="nil"/>
                        <w:left w:val="nil"/>
                        <w:bottom w:val="single" w:sz="8" w:space="0" w:color="auto"/>
                        <w:right w:val="single" w:sz="8" w:space="0" w:color="auto"/>
                      </w:tcBorders>
                      <w:noWrap/>
                      <w:tcMar>
                        <w:top w:w="0" w:type="dxa"/>
                        <w:left w:w="99" w:type="dxa"/>
                        <w:bottom w:w="0" w:type="dxa"/>
                        <w:right w:w="99" w:type="dxa"/>
                      </w:tcMar>
                      <w:vAlign w:val="center"/>
                    </w:tcPr>
                    <w:p w14:paraId="376AECDD" w14:textId="3D5C4DF9" w:rsidR="00273DBD" w:rsidRPr="00C216F0" w:rsidRDefault="007265E9" w:rsidP="00273DBD">
                      <w:pPr>
                        <w:pStyle w:val="af5"/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</w:tr>
            <w:tr w:rsidR="00273DBD" w:rsidRPr="000E4AA8" w14:paraId="6D86476E" w14:textId="77777777" w:rsidTr="008B3054">
              <w:trPr>
                <w:trHeight w:val="242"/>
              </w:trPr>
              <w:tc>
                <w:tcPr>
                  <w:tcW w:w="554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99" w:type="dxa"/>
                    <w:bottom w:w="0" w:type="dxa"/>
                    <w:right w:w="99" w:type="dxa"/>
                  </w:tcMar>
                  <w:vAlign w:val="center"/>
                  <w:hideMark/>
                </w:tcPr>
                <w:p w14:paraId="50BC0FB9" w14:textId="77777777" w:rsidR="00273DBD" w:rsidRPr="00C216F0" w:rsidRDefault="00273DBD" w:rsidP="00273DBD">
                  <w:pPr>
                    <w:pStyle w:val="af5"/>
                    <w:rPr>
                      <w:rFonts w:ascii="맑은 고딕" w:eastAsia="맑은 고딕" w:hAnsi="맑은 고딕"/>
                      <w:sz w:val="16"/>
                      <w:szCs w:val="16"/>
                    </w:rPr>
                  </w:pPr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>직원 출퇴근</w:t>
                  </w:r>
                  <w:r w:rsidRPr="00C216F0">
                    <w:rPr>
                      <w:rFonts w:ascii="맑은 고딕" w:eastAsia="맑은 고딕" w:hAnsi="맑은 고딕"/>
                      <w:sz w:val="16"/>
                      <w:szCs w:val="16"/>
                    </w:rPr>
                    <w:t>Employee commuting</w:t>
                  </w:r>
                </w:p>
              </w:tc>
              <w:sdt>
                <w:sdtPr>
                  <w:rPr>
                    <w:rFonts w:ascii="맑은 고딕" w:eastAsia="맑은 고딕" w:hAnsi="맑은 고딕"/>
                    <w:sz w:val="16"/>
                    <w:szCs w:val="16"/>
                  </w:rPr>
                  <w:id w:val="152860292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20" w:type="dxa"/>
                      <w:tcBorders>
                        <w:top w:val="nil"/>
                        <w:left w:val="nil"/>
                        <w:bottom w:val="single" w:sz="8" w:space="0" w:color="auto"/>
                        <w:right w:val="single" w:sz="8" w:space="0" w:color="auto"/>
                      </w:tcBorders>
                      <w:noWrap/>
                      <w:tcMar>
                        <w:top w:w="0" w:type="dxa"/>
                        <w:left w:w="99" w:type="dxa"/>
                        <w:bottom w:w="0" w:type="dxa"/>
                        <w:right w:w="99" w:type="dxa"/>
                      </w:tcMar>
                      <w:vAlign w:val="center"/>
                    </w:tcPr>
                    <w:p w14:paraId="59B41B40" w14:textId="728B0501" w:rsidR="00273DBD" w:rsidRPr="00C216F0" w:rsidRDefault="007265E9" w:rsidP="00273DBD">
                      <w:pPr>
                        <w:pStyle w:val="af5"/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</w:tr>
            <w:tr w:rsidR="00273DBD" w:rsidRPr="000E4AA8" w14:paraId="060A27ED" w14:textId="77777777" w:rsidTr="00820B94">
              <w:trPr>
                <w:trHeight w:val="242"/>
              </w:trPr>
              <w:tc>
                <w:tcPr>
                  <w:tcW w:w="554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99" w:type="dxa"/>
                    <w:bottom w:w="0" w:type="dxa"/>
                    <w:right w:w="99" w:type="dxa"/>
                  </w:tcMar>
                  <w:vAlign w:val="center"/>
                  <w:hideMark/>
                </w:tcPr>
                <w:p w14:paraId="536F375A" w14:textId="77777777" w:rsidR="00273DBD" w:rsidRPr="00C216F0" w:rsidRDefault="00273DBD" w:rsidP="00273DBD">
                  <w:pPr>
                    <w:pStyle w:val="af5"/>
                    <w:rPr>
                      <w:rFonts w:ascii="맑은 고딕" w:eastAsia="맑은 고딕" w:hAnsi="맑은 고딕"/>
                      <w:sz w:val="16"/>
                      <w:szCs w:val="16"/>
                    </w:rPr>
                  </w:pPr>
                  <w:proofErr w:type="spellStart"/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>업스트림</w:t>
                  </w:r>
                  <w:proofErr w:type="spellEnd"/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 xml:space="preserve"> 임차 자산</w:t>
                  </w:r>
                  <w:r w:rsidRPr="00C216F0">
                    <w:rPr>
                      <w:rFonts w:ascii="맑은 고딕" w:eastAsia="맑은 고딕" w:hAnsi="맑은 고딕"/>
                      <w:sz w:val="16"/>
                      <w:szCs w:val="16"/>
                    </w:rPr>
                    <w:t>Upstream leased assets</w:t>
                  </w:r>
                </w:p>
              </w:tc>
              <w:sdt>
                <w:sdtPr>
                  <w:rPr>
                    <w:rFonts w:ascii="맑은 고딕" w:eastAsia="맑은 고딕" w:hAnsi="맑은 고딕"/>
                    <w:sz w:val="16"/>
                    <w:szCs w:val="16"/>
                  </w:rPr>
                  <w:id w:val="30204250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20" w:type="dxa"/>
                      <w:tcBorders>
                        <w:top w:val="nil"/>
                        <w:left w:val="nil"/>
                        <w:bottom w:val="single" w:sz="8" w:space="0" w:color="auto"/>
                        <w:right w:val="single" w:sz="8" w:space="0" w:color="auto"/>
                      </w:tcBorders>
                      <w:noWrap/>
                      <w:tcMar>
                        <w:top w:w="0" w:type="dxa"/>
                        <w:left w:w="99" w:type="dxa"/>
                        <w:bottom w:w="0" w:type="dxa"/>
                        <w:right w:w="99" w:type="dxa"/>
                      </w:tcMar>
                      <w:vAlign w:val="center"/>
                    </w:tcPr>
                    <w:p w14:paraId="6CAB6337" w14:textId="6D3917D5" w:rsidR="00273DBD" w:rsidRPr="00C216F0" w:rsidRDefault="007265E9" w:rsidP="00273DBD">
                      <w:pPr>
                        <w:pStyle w:val="af5"/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</w:tr>
            <w:tr w:rsidR="00273DBD" w:rsidRPr="000E4AA8" w14:paraId="0C735D6A" w14:textId="77777777" w:rsidTr="00820B94">
              <w:trPr>
                <w:trHeight w:val="242"/>
              </w:trPr>
              <w:tc>
                <w:tcPr>
                  <w:tcW w:w="554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99" w:type="dxa"/>
                    <w:bottom w:w="0" w:type="dxa"/>
                    <w:right w:w="99" w:type="dxa"/>
                  </w:tcMar>
                  <w:vAlign w:val="center"/>
                  <w:hideMark/>
                </w:tcPr>
                <w:p w14:paraId="4EAA54C9" w14:textId="77777777" w:rsidR="00273DBD" w:rsidRPr="00C216F0" w:rsidRDefault="00273DBD" w:rsidP="00273DBD">
                  <w:pPr>
                    <w:pStyle w:val="af5"/>
                    <w:rPr>
                      <w:rFonts w:ascii="맑은 고딕" w:eastAsia="맑은 고딕" w:hAnsi="맑은 고딕"/>
                      <w:sz w:val="16"/>
                      <w:szCs w:val="16"/>
                    </w:rPr>
                  </w:pPr>
                  <w:proofErr w:type="spellStart"/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>다운스트림</w:t>
                  </w:r>
                  <w:proofErr w:type="spellEnd"/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 xml:space="preserve"> 운송 &amp; 유통</w:t>
                  </w:r>
                  <w:r w:rsidRPr="00C216F0">
                    <w:rPr>
                      <w:rFonts w:ascii="맑은 고딕" w:eastAsia="맑은 고딕" w:hAnsi="맑은 고딕"/>
                      <w:sz w:val="16"/>
                      <w:szCs w:val="16"/>
                    </w:rPr>
                    <w:t>Downstream transportation and distribution</w:t>
                  </w:r>
                </w:p>
              </w:tc>
              <w:sdt>
                <w:sdtPr>
                  <w:rPr>
                    <w:rFonts w:ascii="맑은 고딕" w:eastAsia="맑은 고딕" w:hAnsi="맑은 고딕"/>
                    <w:sz w:val="16"/>
                    <w:szCs w:val="16"/>
                  </w:rPr>
                  <w:id w:val="90857576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20" w:type="dxa"/>
                      <w:tcBorders>
                        <w:top w:val="nil"/>
                        <w:left w:val="nil"/>
                        <w:bottom w:val="single" w:sz="8" w:space="0" w:color="auto"/>
                        <w:right w:val="single" w:sz="8" w:space="0" w:color="auto"/>
                      </w:tcBorders>
                      <w:noWrap/>
                      <w:tcMar>
                        <w:top w:w="0" w:type="dxa"/>
                        <w:left w:w="99" w:type="dxa"/>
                        <w:bottom w:w="0" w:type="dxa"/>
                        <w:right w:w="99" w:type="dxa"/>
                      </w:tcMar>
                      <w:vAlign w:val="center"/>
                    </w:tcPr>
                    <w:p w14:paraId="77838ADE" w14:textId="654534CB" w:rsidR="00273DBD" w:rsidRPr="00C216F0" w:rsidRDefault="007265E9" w:rsidP="00273DBD">
                      <w:pPr>
                        <w:pStyle w:val="af5"/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</w:tr>
            <w:tr w:rsidR="00273DBD" w:rsidRPr="000E4AA8" w14:paraId="092D7E34" w14:textId="77777777" w:rsidTr="00820B94">
              <w:trPr>
                <w:trHeight w:val="242"/>
              </w:trPr>
              <w:tc>
                <w:tcPr>
                  <w:tcW w:w="554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99" w:type="dxa"/>
                    <w:bottom w:w="0" w:type="dxa"/>
                    <w:right w:w="99" w:type="dxa"/>
                  </w:tcMar>
                  <w:vAlign w:val="center"/>
                  <w:hideMark/>
                </w:tcPr>
                <w:p w14:paraId="40D35B3D" w14:textId="77777777" w:rsidR="00273DBD" w:rsidRPr="00C216F0" w:rsidRDefault="00273DBD" w:rsidP="00273DBD">
                  <w:pPr>
                    <w:pStyle w:val="af5"/>
                    <w:rPr>
                      <w:rFonts w:ascii="맑은 고딕" w:eastAsia="맑은 고딕" w:hAnsi="맑은 고딕"/>
                      <w:sz w:val="16"/>
                      <w:szCs w:val="16"/>
                    </w:rPr>
                  </w:pPr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>판매된 제품의 가공</w:t>
                  </w:r>
                  <w:r w:rsidRPr="00C216F0">
                    <w:rPr>
                      <w:rFonts w:ascii="맑은 고딕" w:eastAsia="맑은 고딕" w:hAnsi="맑은 고딕"/>
                      <w:sz w:val="16"/>
                      <w:szCs w:val="16"/>
                    </w:rPr>
                    <w:t>Processing of sold products</w:t>
                  </w:r>
                </w:p>
              </w:tc>
              <w:sdt>
                <w:sdtPr>
                  <w:rPr>
                    <w:rFonts w:ascii="맑은 고딕" w:eastAsia="맑은 고딕" w:hAnsi="맑은 고딕"/>
                    <w:sz w:val="16"/>
                    <w:szCs w:val="16"/>
                  </w:rPr>
                  <w:id w:val="-45379329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20" w:type="dxa"/>
                      <w:tcBorders>
                        <w:top w:val="nil"/>
                        <w:left w:val="nil"/>
                        <w:bottom w:val="single" w:sz="8" w:space="0" w:color="auto"/>
                        <w:right w:val="single" w:sz="8" w:space="0" w:color="auto"/>
                      </w:tcBorders>
                      <w:noWrap/>
                      <w:tcMar>
                        <w:top w:w="0" w:type="dxa"/>
                        <w:left w:w="99" w:type="dxa"/>
                        <w:bottom w:w="0" w:type="dxa"/>
                        <w:right w:w="99" w:type="dxa"/>
                      </w:tcMar>
                      <w:vAlign w:val="center"/>
                    </w:tcPr>
                    <w:p w14:paraId="076001B0" w14:textId="361B0658" w:rsidR="00273DBD" w:rsidRPr="00C216F0" w:rsidRDefault="007265E9" w:rsidP="00273DBD">
                      <w:pPr>
                        <w:pStyle w:val="af5"/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</w:tr>
            <w:tr w:rsidR="00273DBD" w:rsidRPr="000E4AA8" w14:paraId="021AE2FC" w14:textId="77777777" w:rsidTr="003C3BE7">
              <w:trPr>
                <w:trHeight w:val="242"/>
              </w:trPr>
              <w:tc>
                <w:tcPr>
                  <w:tcW w:w="554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99" w:type="dxa"/>
                    <w:bottom w:w="0" w:type="dxa"/>
                    <w:right w:w="99" w:type="dxa"/>
                  </w:tcMar>
                  <w:vAlign w:val="center"/>
                  <w:hideMark/>
                </w:tcPr>
                <w:p w14:paraId="314F4C63" w14:textId="77777777" w:rsidR="00273DBD" w:rsidRPr="00C216F0" w:rsidRDefault="00273DBD" w:rsidP="00273DBD">
                  <w:pPr>
                    <w:pStyle w:val="af5"/>
                    <w:rPr>
                      <w:rFonts w:ascii="맑은 고딕" w:eastAsia="맑은 고딕" w:hAnsi="맑은 고딕"/>
                      <w:sz w:val="16"/>
                      <w:szCs w:val="16"/>
                    </w:rPr>
                  </w:pPr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>판매된 제품의 사용</w:t>
                  </w:r>
                  <w:r w:rsidRPr="00C216F0">
                    <w:rPr>
                      <w:rFonts w:ascii="맑은 고딕" w:eastAsia="맑은 고딕" w:hAnsi="맑은 고딕"/>
                      <w:sz w:val="16"/>
                      <w:szCs w:val="16"/>
                    </w:rPr>
                    <w:t>Use of sold products</w:t>
                  </w:r>
                </w:p>
              </w:tc>
              <w:sdt>
                <w:sdtPr>
                  <w:rPr>
                    <w:rFonts w:ascii="맑은 고딕" w:eastAsia="맑은 고딕" w:hAnsi="맑은 고딕"/>
                    <w:sz w:val="16"/>
                    <w:szCs w:val="16"/>
                  </w:rPr>
                  <w:id w:val="-185609772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20" w:type="dxa"/>
                      <w:tcBorders>
                        <w:top w:val="nil"/>
                        <w:left w:val="nil"/>
                        <w:bottom w:val="single" w:sz="8" w:space="0" w:color="auto"/>
                        <w:right w:val="single" w:sz="8" w:space="0" w:color="auto"/>
                      </w:tcBorders>
                      <w:noWrap/>
                      <w:tcMar>
                        <w:top w:w="0" w:type="dxa"/>
                        <w:left w:w="99" w:type="dxa"/>
                        <w:bottom w:w="0" w:type="dxa"/>
                        <w:right w:w="99" w:type="dxa"/>
                      </w:tcMar>
                      <w:vAlign w:val="center"/>
                    </w:tcPr>
                    <w:p w14:paraId="4A322DFB" w14:textId="5E055393" w:rsidR="00273DBD" w:rsidRPr="00C216F0" w:rsidRDefault="007265E9" w:rsidP="00273DBD">
                      <w:pPr>
                        <w:pStyle w:val="af5"/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</w:tr>
            <w:tr w:rsidR="00273DBD" w:rsidRPr="000E4AA8" w14:paraId="52955605" w14:textId="77777777" w:rsidTr="003C3BE7">
              <w:trPr>
                <w:trHeight w:val="242"/>
              </w:trPr>
              <w:tc>
                <w:tcPr>
                  <w:tcW w:w="554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99" w:type="dxa"/>
                    <w:bottom w:w="0" w:type="dxa"/>
                    <w:right w:w="99" w:type="dxa"/>
                  </w:tcMar>
                  <w:vAlign w:val="center"/>
                  <w:hideMark/>
                </w:tcPr>
                <w:p w14:paraId="5C828721" w14:textId="77777777" w:rsidR="00273DBD" w:rsidRPr="00C216F0" w:rsidRDefault="00273DBD" w:rsidP="00273DBD">
                  <w:pPr>
                    <w:pStyle w:val="af5"/>
                    <w:rPr>
                      <w:rFonts w:ascii="맑은 고딕" w:eastAsia="맑은 고딕" w:hAnsi="맑은 고딕"/>
                      <w:spacing w:val="-4"/>
                      <w:sz w:val="16"/>
                      <w:szCs w:val="16"/>
                    </w:rPr>
                  </w:pPr>
                  <w:r w:rsidRPr="00C216F0">
                    <w:rPr>
                      <w:rFonts w:ascii="맑은 고딕" w:eastAsia="맑은 고딕" w:hAnsi="맑은 고딕" w:hint="eastAsia"/>
                      <w:color w:val="000000"/>
                      <w:spacing w:val="-4"/>
                      <w:sz w:val="16"/>
                      <w:szCs w:val="16"/>
                    </w:rPr>
                    <w:t>판매된 제품의 폐기</w:t>
                  </w:r>
                  <w:r w:rsidRPr="00C216F0">
                    <w:rPr>
                      <w:rFonts w:ascii="맑은 고딕" w:eastAsia="맑은 고딕" w:hAnsi="맑은 고딕"/>
                      <w:spacing w:val="-4"/>
                      <w:sz w:val="16"/>
                      <w:szCs w:val="16"/>
                    </w:rPr>
                    <w:t>End-of-life treatment of sold products</w:t>
                  </w:r>
                </w:p>
              </w:tc>
              <w:sdt>
                <w:sdtPr>
                  <w:rPr>
                    <w:rFonts w:ascii="맑은 고딕" w:eastAsia="맑은 고딕" w:hAnsi="맑은 고딕"/>
                    <w:sz w:val="16"/>
                    <w:szCs w:val="16"/>
                  </w:rPr>
                  <w:id w:val="-171596156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20" w:type="dxa"/>
                      <w:tcBorders>
                        <w:top w:val="nil"/>
                        <w:left w:val="nil"/>
                        <w:bottom w:val="single" w:sz="8" w:space="0" w:color="auto"/>
                        <w:right w:val="single" w:sz="8" w:space="0" w:color="auto"/>
                      </w:tcBorders>
                      <w:noWrap/>
                      <w:tcMar>
                        <w:top w:w="0" w:type="dxa"/>
                        <w:left w:w="99" w:type="dxa"/>
                        <w:bottom w:w="0" w:type="dxa"/>
                        <w:right w:w="99" w:type="dxa"/>
                      </w:tcMar>
                      <w:vAlign w:val="center"/>
                    </w:tcPr>
                    <w:p w14:paraId="1686F5EE" w14:textId="5F228D63" w:rsidR="00273DBD" w:rsidRPr="00C216F0" w:rsidRDefault="007265E9" w:rsidP="00273DBD">
                      <w:pPr>
                        <w:pStyle w:val="af5"/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</w:tr>
            <w:tr w:rsidR="00273DBD" w:rsidRPr="000E4AA8" w14:paraId="1C9A4E29" w14:textId="77777777" w:rsidTr="003C3BE7">
              <w:trPr>
                <w:trHeight w:val="242"/>
              </w:trPr>
              <w:tc>
                <w:tcPr>
                  <w:tcW w:w="554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99" w:type="dxa"/>
                    <w:bottom w:w="0" w:type="dxa"/>
                    <w:right w:w="99" w:type="dxa"/>
                  </w:tcMar>
                  <w:vAlign w:val="center"/>
                  <w:hideMark/>
                </w:tcPr>
                <w:p w14:paraId="4611DE40" w14:textId="77777777" w:rsidR="00273DBD" w:rsidRPr="00C216F0" w:rsidRDefault="00273DBD" w:rsidP="00273DBD">
                  <w:pPr>
                    <w:pStyle w:val="af5"/>
                    <w:rPr>
                      <w:rFonts w:ascii="맑은 고딕" w:eastAsia="맑은 고딕" w:hAnsi="맑은 고딕"/>
                      <w:sz w:val="16"/>
                      <w:szCs w:val="16"/>
                    </w:rPr>
                  </w:pPr>
                  <w:proofErr w:type="spellStart"/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>다운스트림</w:t>
                  </w:r>
                  <w:proofErr w:type="spellEnd"/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 xml:space="preserve"> 임대 자산</w:t>
                  </w:r>
                  <w:r w:rsidRPr="00C216F0">
                    <w:rPr>
                      <w:rFonts w:ascii="맑은 고딕" w:eastAsia="맑은 고딕" w:hAnsi="맑은 고딕"/>
                      <w:sz w:val="16"/>
                      <w:szCs w:val="16"/>
                    </w:rPr>
                    <w:t>Downstream leased assets</w:t>
                  </w:r>
                </w:p>
              </w:tc>
              <w:sdt>
                <w:sdtPr>
                  <w:rPr>
                    <w:rFonts w:ascii="맑은 고딕" w:eastAsia="맑은 고딕" w:hAnsi="맑은 고딕"/>
                    <w:sz w:val="16"/>
                    <w:szCs w:val="16"/>
                  </w:rPr>
                  <w:id w:val="31476780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20" w:type="dxa"/>
                      <w:tcBorders>
                        <w:top w:val="nil"/>
                        <w:left w:val="nil"/>
                        <w:bottom w:val="single" w:sz="8" w:space="0" w:color="auto"/>
                        <w:right w:val="single" w:sz="8" w:space="0" w:color="auto"/>
                      </w:tcBorders>
                      <w:noWrap/>
                      <w:tcMar>
                        <w:top w:w="0" w:type="dxa"/>
                        <w:left w:w="99" w:type="dxa"/>
                        <w:bottom w:w="0" w:type="dxa"/>
                        <w:right w:w="99" w:type="dxa"/>
                      </w:tcMar>
                      <w:vAlign w:val="center"/>
                    </w:tcPr>
                    <w:p w14:paraId="36880E53" w14:textId="63ADC904" w:rsidR="00273DBD" w:rsidRPr="00C216F0" w:rsidRDefault="007265E9" w:rsidP="00273DBD">
                      <w:pPr>
                        <w:pStyle w:val="af5"/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</w:tr>
            <w:tr w:rsidR="00273DBD" w:rsidRPr="000E4AA8" w14:paraId="7596FB4D" w14:textId="77777777" w:rsidTr="00273DBD">
              <w:trPr>
                <w:trHeight w:val="242"/>
              </w:trPr>
              <w:tc>
                <w:tcPr>
                  <w:tcW w:w="554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99" w:type="dxa"/>
                    <w:bottom w:w="0" w:type="dxa"/>
                    <w:right w:w="99" w:type="dxa"/>
                  </w:tcMar>
                  <w:vAlign w:val="center"/>
                  <w:hideMark/>
                </w:tcPr>
                <w:p w14:paraId="66B543B9" w14:textId="77777777" w:rsidR="00273DBD" w:rsidRPr="00C216F0" w:rsidRDefault="00273DBD" w:rsidP="00273DBD">
                  <w:pPr>
                    <w:pStyle w:val="af5"/>
                    <w:rPr>
                      <w:rFonts w:ascii="맑은 고딕" w:eastAsia="맑은 고딕" w:hAnsi="맑은 고딕"/>
                      <w:sz w:val="16"/>
                      <w:szCs w:val="16"/>
                    </w:rPr>
                  </w:pPr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>프랜차이즈</w:t>
                  </w:r>
                  <w:r w:rsidRPr="00C216F0">
                    <w:rPr>
                      <w:rFonts w:ascii="맑은 고딕" w:eastAsia="맑은 고딕" w:hAnsi="맑은 고딕"/>
                      <w:sz w:val="16"/>
                      <w:szCs w:val="16"/>
                    </w:rPr>
                    <w:t>Franchises</w:t>
                  </w:r>
                </w:p>
              </w:tc>
              <w:sdt>
                <w:sdtPr>
                  <w:rPr>
                    <w:rFonts w:ascii="맑은 고딕" w:eastAsia="맑은 고딕" w:hAnsi="맑은 고딕"/>
                    <w:sz w:val="16"/>
                    <w:szCs w:val="16"/>
                  </w:rPr>
                  <w:id w:val="-90228901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20" w:type="dxa"/>
                      <w:tcBorders>
                        <w:top w:val="nil"/>
                        <w:left w:val="nil"/>
                        <w:bottom w:val="single" w:sz="8" w:space="0" w:color="auto"/>
                        <w:right w:val="single" w:sz="8" w:space="0" w:color="auto"/>
                      </w:tcBorders>
                      <w:noWrap/>
                      <w:tcMar>
                        <w:top w:w="0" w:type="dxa"/>
                        <w:left w:w="99" w:type="dxa"/>
                        <w:bottom w:w="0" w:type="dxa"/>
                        <w:right w:w="99" w:type="dxa"/>
                      </w:tcMar>
                      <w:vAlign w:val="center"/>
                    </w:tcPr>
                    <w:p w14:paraId="52F3FF53" w14:textId="434A2897" w:rsidR="00273DBD" w:rsidRPr="00C216F0" w:rsidRDefault="007265E9" w:rsidP="00273DBD">
                      <w:pPr>
                        <w:pStyle w:val="af5"/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</w:tr>
            <w:tr w:rsidR="00273DBD" w:rsidRPr="000E4AA8" w14:paraId="3E930329" w14:textId="77777777" w:rsidTr="008B3054">
              <w:trPr>
                <w:trHeight w:val="242"/>
              </w:trPr>
              <w:tc>
                <w:tcPr>
                  <w:tcW w:w="554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99" w:type="dxa"/>
                    <w:bottom w:w="0" w:type="dxa"/>
                    <w:right w:w="99" w:type="dxa"/>
                  </w:tcMar>
                  <w:vAlign w:val="center"/>
                  <w:hideMark/>
                </w:tcPr>
                <w:p w14:paraId="3C33A53F" w14:textId="13034B4E" w:rsidR="00273DBD" w:rsidRPr="00C216F0" w:rsidRDefault="00273DBD" w:rsidP="00273DBD">
                  <w:pPr>
                    <w:pStyle w:val="af5"/>
                    <w:rPr>
                      <w:rFonts w:ascii="맑은 고딕" w:eastAsia="맑은 고딕" w:hAnsi="맑은 고딕"/>
                      <w:sz w:val="16"/>
                      <w:szCs w:val="16"/>
                    </w:rPr>
                  </w:pPr>
                  <w:r w:rsidRPr="00C216F0">
                    <w:rPr>
                      <w:rFonts w:ascii="맑은 고딕" w:eastAsia="맑은 고딕" w:hAnsi="맑은 고딕" w:hint="eastAsia"/>
                      <w:color w:val="000000"/>
                      <w:sz w:val="16"/>
                      <w:szCs w:val="16"/>
                    </w:rPr>
                    <w:t>투자</w:t>
                  </w:r>
                  <w:r w:rsidRPr="00C216F0">
                    <w:rPr>
                      <w:rFonts w:ascii="맑은 고딕" w:eastAsia="맑은 고딕" w:hAnsi="맑은 고딕"/>
                      <w:sz w:val="16"/>
                      <w:szCs w:val="16"/>
                    </w:rPr>
                    <w:t>Investments</w:t>
                  </w:r>
                  <w:r w:rsidR="007062E5"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(</w:t>
                  </w:r>
                  <w:r w:rsidR="009A05FB" w:rsidRPr="009A05FB">
                    <w:rPr>
                      <w:rFonts w:ascii="맑은 고딕" w:eastAsia="맑은 고딕" w:hAnsi="맑은 고딕"/>
                      <w:sz w:val="16"/>
                      <w:szCs w:val="16"/>
                    </w:rPr>
                    <w:t>Sovereign debt</w:t>
                  </w:r>
                  <w:r w:rsidR="00AD47CC">
                    <w:rPr>
                      <w:rFonts w:ascii="맑은 고딕" w:eastAsia="맑은 고딕" w:hAnsi="맑은 고딕" w:hint="eastAsia"/>
                      <w:sz w:val="16"/>
                      <w:szCs w:val="16"/>
                    </w:rPr>
                    <w:t>)</w:t>
                  </w:r>
                </w:p>
              </w:tc>
              <w:sdt>
                <w:sdtPr>
                  <w:rPr>
                    <w:rFonts w:ascii="맑은 고딕" w:eastAsia="맑은 고딕" w:hAnsi="맑은 고딕"/>
                    <w:sz w:val="16"/>
                    <w:szCs w:val="16"/>
                  </w:rPr>
                  <w:id w:val="3925657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720" w:type="dxa"/>
                      <w:tcBorders>
                        <w:top w:val="nil"/>
                        <w:left w:val="nil"/>
                        <w:bottom w:val="single" w:sz="8" w:space="0" w:color="auto"/>
                        <w:right w:val="single" w:sz="8" w:space="0" w:color="auto"/>
                      </w:tcBorders>
                      <w:noWrap/>
                      <w:tcMar>
                        <w:top w:w="0" w:type="dxa"/>
                        <w:left w:w="99" w:type="dxa"/>
                        <w:bottom w:w="0" w:type="dxa"/>
                        <w:right w:w="99" w:type="dxa"/>
                      </w:tcMar>
                      <w:vAlign w:val="center"/>
                    </w:tcPr>
                    <w:p w14:paraId="2457277F" w14:textId="36BA4868" w:rsidR="00273DBD" w:rsidRPr="00C216F0" w:rsidRDefault="007265E9" w:rsidP="00273DBD">
                      <w:pPr>
                        <w:pStyle w:val="af5"/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p>
                  </w:tc>
                </w:sdtContent>
              </w:sdt>
            </w:tr>
          </w:tbl>
          <w:p w14:paraId="2B8FAD5D" w14:textId="77777777" w:rsidR="00273DBD" w:rsidRPr="00241CB6" w:rsidRDefault="00273DBD" w:rsidP="00E95506">
            <w:pPr>
              <w:widowControl w:val="0"/>
              <w:jc w:val="both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</w:tr>
    </w:tbl>
    <w:p w14:paraId="3D732619" w14:textId="5BA1260C" w:rsidR="005E6520" w:rsidRDefault="004F3A7C" w:rsidP="0043460E">
      <w:pPr>
        <w:pStyle w:val="Bodytext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                                    ☞ 세부 검토대상 10개 카테고리는 착수자료에서 확정 </w:t>
      </w:r>
    </w:p>
    <w:p w14:paraId="019AF987" w14:textId="2E49EFE6" w:rsidR="00A57D89" w:rsidRPr="00732A17" w:rsidRDefault="00A57D89" w:rsidP="0043460E">
      <w:pPr>
        <w:pStyle w:val="Bodytext"/>
        <w:rPr>
          <w:rFonts w:ascii="맑은 고딕" w:eastAsia="맑은 고딕" w:hAnsi="맑은 고딕"/>
          <w:lang w:eastAsia="ko-KR"/>
        </w:rPr>
      </w:pPr>
      <w:r w:rsidRPr="00732A17">
        <w:rPr>
          <w:rFonts w:ascii="맑은 고딕" w:eastAsia="맑은 고딕" w:hAnsi="맑은 고딕"/>
          <w:lang w:eastAsia="ko-KR"/>
        </w:rPr>
        <w:br w:type="page"/>
      </w:r>
    </w:p>
    <w:p w14:paraId="0AC6539B" w14:textId="76CAFB42" w:rsidR="007C3BC7" w:rsidRPr="00101357" w:rsidRDefault="00097447" w:rsidP="00A35598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비용,</w:t>
      </w:r>
      <w:r w:rsidR="002854AD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</w:t>
      </w:r>
      <w:proofErr w:type="spellStart"/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제경비</w:t>
      </w:r>
      <w:proofErr w:type="spellEnd"/>
    </w:p>
    <w:tbl>
      <w:tblPr>
        <w:tblStyle w:val="1-5"/>
        <w:tblW w:w="10465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2372"/>
        <w:gridCol w:w="2367"/>
        <w:gridCol w:w="2924"/>
      </w:tblGrid>
      <w:tr w:rsidR="003478E5" w:rsidRPr="00AF3A28" w14:paraId="71D1319E" w14:textId="77777777" w:rsidTr="000D7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D6BD764" w14:textId="77777777" w:rsidR="003478E5" w:rsidRPr="008C395A" w:rsidRDefault="003478E5" w:rsidP="0049766B">
            <w:pPr>
              <w:pStyle w:val="TableHeading"/>
              <w:spacing w:line="240" w:lineRule="auto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bookmarkStart w:id="2" w:name="_Hlk45041035"/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372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D32DD03" w14:textId="77777777" w:rsidR="003478E5" w:rsidRPr="008C395A" w:rsidRDefault="003478E5" w:rsidP="0049766B">
            <w:pPr>
              <w:pStyle w:val="TableHeading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36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33559315" w14:textId="77777777" w:rsidR="003478E5" w:rsidRPr="008C395A" w:rsidRDefault="003478E5" w:rsidP="0049766B">
            <w:pPr>
              <w:pStyle w:val="TableHeading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8C395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8C395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924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77D642E5" w14:textId="77777777" w:rsidR="003478E5" w:rsidRPr="008C395A" w:rsidRDefault="003478E5" w:rsidP="0049766B">
            <w:pPr>
              <w:pStyle w:val="TableHeading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3478E5" w14:paraId="47E4F09E" w14:textId="77777777" w:rsidTr="000D72A8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Borders>
              <w:top w:val="single" w:sz="4" w:space="0" w:color="088C8A"/>
              <w:bottom w:val="single" w:sz="4" w:space="0" w:color="088C8A"/>
            </w:tcBorders>
          </w:tcPr>
          <w:p w14:paraId="1EFF8FFB" w14:textId="57E159FD" w:rsidR="003478E5" w:rsidRDefault="003478E5" w:rsidP="0049766B">
            <w:pPr>
              <w:pStyle w:val="TableText"/>
              <w:spacing w:before="0" w:after="0" w:line="240" w:lineRule="auto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372" w:type="dxa"/>
            <w:tcBorders>
              <w:top w:val="single" w:sz="4" w:space="0" w:color="088C8A"/>
              <w:bottom w:val="single" w:sz="4" w:space="0" w:color="088C8A"/>
            </w:tcBorders>
          </w:tcPr>
          <w:p w14:paraId="4D434A8D" w14:textId="7B462D5A" w:rsidR="003478E5" w:rsidRDefault="003478E5" w:rsidP="0049766B">
            <w:pPr>
              <w:pStyle w:val="TableFigures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367" w:type="dxa"/>
            <w:tcBorders>
              <w:top w:val="single" w:sz="4" w:space="0" w:color="088C8A"/>
              <w:bottom w:val="single" w:sz="4" w:space="0" w:color="088C8A"/>
            </w:tcBorders>
          </w:tcPr>
          <w:p w14:paraId="298FF02C" w14:textId="4E46CBDB" w:rsidR="003478E5" w:rsidRDefault="003478E5" w:rsidP="0049766B">
            <w:pPr>
              <w:pStyle w:val="TableFigures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924" w:type="dxa"/>
            <w:tcBorders>
              <w:top w:val="single" w:sz="4" w:space="0" w:color="088C8A"/>
              <w:bottom w:val="single" w:sz="4" w:space="0" w:color="088C8A"/>
            </w:tcBorders>
          </w:tcPr>
          <w:p w14:paraId="4511688E" w14:textId="77777777" w:rsidR="003478E5" w:rsidRPr="00045E45" w:rsidRDefault="003478E5" w:rsidP="0049766B">
            <w:pPr>
              <w:pStyle w:val="Subhead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642259" w14:paraId="0AAF7DF3" w14:textId="77777777" w:rsidTr="000D72A8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Borders>
              <w:top w:val="single" w:sz="4" w:space="0" w:color="088C8A"/>
              <w:bottom w:val="single" w:sz="4" w:space="0" w:color="088C8A"/>
            </w:tcBorders>
            <w:vAlign w:val="center"/>
          </w:tcPr>
          <w:p w14:paraId="2557AD6F" w14:textId="5B134F7E" w:rsidR="00642259" w:rsidRDefault="00642259" w:rsidP="00642259">
            <w:pPr>
              <w:pStyle w:val="TableText"/>
              <w:spacing w:before="0" w:after="0" w:line="240" w:lineRule="auto"/>
              <w:rPr>
                <w:rFonts w:ascii="맑은 고딕" w:eastAsia="맑은 고딕" w:hAnsi="맑은 고딕"/>
                <w:sz w:val="18"/>
                <w:szCs w:val="20"/>
                <w:lang w:eastAsia="ko-KR"/>
              </w:rPr>
            </w:pPr>
            <w:r w:rsidRPr="00553532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1단계_개요파악, 계획수립</w:t>
            </w:r>
          </w:p>
        </w:tc>
        <w:tc>
          <w:tcPr>
            <w:tcW w:w="2372" w:type="dxa"/>
            <w:tcBorders>
              <w:top w:val="single" w:sz="4" w:space="0" w:color="088C8A"/>
              <w:bottom w:val="single" w:sz="4" w:space="0" w:color="088C8A"/>
            </w:tcBorders>
          </w:tcPr>
          <w:p w14:paraId="2FA541FC" w14:textId="568DA73E" w:rsidR="00642259" w:rsidRDefault="00F07FB2" w:rsidP="00642259">
            <w:pPr>
              <w:pStyle w:val="TableFigures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 w:rsidR="00642259">
              <w:rPr>
                <w:rFonts w:ascii="맑은 고딕" w:eastAsia="맑은 고딕" w:hAnsi="맑은 고딕"/>
                <w:sz w:val="18"/>
                <w:szCs w:val="18"/>
              </w:rPr>
              <w:t>.0</w:t>
            </w:r>
            <w:r w:rsidR="00642259"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 days</w:t>
            </w:r>
          </w:p>
        </w:tc>
        <w:tc>
          <w:tcPr>
            <w:tcW w:w="2367" w:type="dxa"/>
            <w:tcBorders>
              <w:top w:val="single" w:sz="4" w:space="0" w:color="088C8A"/>
              <w:bottom w:val="single" w:sz="4" w:space="0" w:color="088C8A"/>
            </w:tcBorders>
          </w:tcPr>
          <w:p w14:paraId="71E1360A" w14:textId="28848AD8" w:rsidR="00642259" w:rsidRDefault="00F07FB2" w:rsidP="00642259">
            <w:pPr>
              <w:pStyle w:val="TableFigures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1,500,000</w:t>
            </w:r>
          </w:p>
        </w:tc>
        <w:tc>
          <w:tcPr>
            <w:tcW w:w="2924" w:type="dxa"/>
            <w:tcBorders>
              <w:top w:val="single" w:sz="4" w:space="0" w:color="088C8A"/>
              <w:bottom w:val="single" w:sz="4" w:space="0" w:color="088C8A"/>
            </w:tcBorders>
          </w:tcPr>
          <w:p w14:paraId="67E30123" w14:textId="6446AA74" w:rsidR="00642259" w:rsidRPr="004B3FDE" w:rsidRDefault="00642259" w:rsidP="00642259">
            <w:pPr>
              <w:pStyle w:val="Subhead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</w:p>
        </w:tc>
      </w:tr>
      <w:tr w:rsidR="00F07FB2" w14:paraId="2BCBDECA" w14:textId="77777777" w:rsidTr="000D72A8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Borders>
              <w:top w:val="single" w:sz="4" w:space="0" w:color="088C8A"/>
              <w:bottom w:val="single" w:sz="4" w:space="0" w:color="088C8A"/>
            </w:tcBorders>
            <w:vAlign w:val="center"/>
          </w:tcPr>
          <w:p w14:paraId="30588C5F" w14:textId="21A9FE2D" w:rsidR="00F07FB2" w:rsidRDefault="00F07FB2" w:rsidP="00F07FB2">
            <w:pPr>
              <w:pStyle w:val="TableText"/>
              <w:spacing w:before="0" w:after="0" w:line="240" w:lineRule="auto"/>
              <w:rPr>
                <w:rFonts w:ascii="맑은 고딕" w:eastAsia="맑은 고딕" w:hAnsi="맑은 고딕"/>
                <w:sz w:val="18"/>
                <w:szCs w:val="20"/>
                <w:lang w:eastAsia="ko-KR"/>
              </w:rPr>
            </w:pPr>
            <w:r w:rsidRPr="00553532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2단계_문서검토,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Pr="00553532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현장검증</w:t>
            </w:r>
          </w:p>
        </w:tc>
        <w:tc>
          <w:tcPr>
            <w:tcW w:w="2372" w:type="dxa"/>
            <w:tcBorders>
              <w:top w:val="single" w:sz="4" w:space="0" w:color="088C8A"/>
              <w:bottom w:val="single" w:sz="4" w:space="0" w:color="088C8A"/>
            </w:tcBorders>
          </w:tcPr>
          <w:p w14:paraId="500DDD72" w14:textId="61957256" w:rsidR="00F07FB2" w:rsidRDefault="00F07FB2" w:rsidP="00F07FB2">
            <w:pPr>
              <w:pStyle w:val="TableFigures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4.0 days</w:t>
            </w:r>
          </w:p>
        </w:tc>
        <w:tc>
          <w:tcPr>
            <w:tcW w:w="2367" w:type="dxa"/>
            <w:tcBorders>
              <w:top w:val="single" w:sz="4" w:space="0" w:color="088C8A"/>
              <w:bottom w:val="single" w:sz="4" w:space="0" w:color="088C8A"/>
            </w:tcBorders>
          </w:tcPr>
          <w:p w14:paraId="3EF53C73" w14:textId="49062AA2" w:rsidR="00F07FB2" w:rsidRDefault="00F07FB2" w:rsidP="00F07FB2">
            <w:pPr>
              <w:pStyle w:val="TableFigures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6,000,000</w:t>
            </w:r>
          </w:p>
        </w:tc>
        <w:tc>
          <w:tcPr>
            <w:tcW w:w="2924" w:type="dxa"/>
            <w:tcBorders>
              <w:top w:val="single" w:sz="4" w:space="0" w:color="088C8A"/>
              <w:bottom w:val="single" w:sz="4" w:space="0" w:color="088C8A"/>
            </w:tcBorders>
          </w:tcPr>
          <w:p w14:paraId="611CE00B" w14:textId="3FFB5815" w:rsidR="00F07FB2" w:rsidRPr="004B3FDE" w:rsidRDefault="00F07FB2" w:rsidP="00F07FB2">
            <w:pPr>
              <w:pStyle w:val="Subhead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</w:p>
        </w:tc>
      </w:tr>
      <w:tr w:rsidR="00F07FB2" w14:paraId="2AAF623D" w14:textId="77777777" w:rsidTr="000D72A8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Borders>
              <w:top w:val="single" w:sz="4" w:space="0" w:color="088C8A"/>
              <w:bottom w:val="single" w:sz="4" w:space="0" w:color="088C8A"/>
            </w:tcBorders>
            <w:vAlign w:val="center"/>
          </w:tcPr>
          <w:p w14:paraId="1B55BDA9" w14:textId="7F7E1B77" w:rsidR="00F07FB2" w:rsidRDefault="00F07FB2" w:rsidP="00F07FB2">
            <w:pPr>
              <w:pStyle w:val="TableText"/>
              <w:spacing w:before="0" w:after="0" w:line="240" w:lineRule="auto"/>
              <w:rPr>
                <w:rFonts w:ascii="맑은 고딕" w:eastAsia="맑은 고딕" w:hAnsi="맑은 고딕"/>
                <w:sz w:val="18"/>
                <w:szCs w:val="20"/>
                <w:lang w:eastAsia="ko-KR"/>
              </w:rPr>
            </w:pPr>
            <w:r w:rsidRPr="00553532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3단계_검증결과 정리/평가 등</w:t>
            </w:r>
          </w:p>
        </w:tc>
        <w:tc>
          <w:tcPr>
            <w:tcW w:w="2372" w:type="dxa"/>
            <w:tcBorders>
              <w:top w:val="single" w:sz="4" w:space="0" w:color="088C8A"/>
              <w:bottom w:val="single" w:sz="4" w:space="0" w:color="088C8A"/>
            </w:tcBorders>
          </w:tcPr>
          <w:p w14:paraId="4359CD2B" w14:textId="5A4BDCE4" w:rsidR="00F07FB2" w:rsidRDefault="00F07FB2" w:rsidP="00F07FB2">
            <w:pPr>
              <w:pStyle w:val="TableFigures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3.0 days</w:t>
            </w:r>
          </w:p>
        </w:tc>
        <w:tc>
          <w:tcPr>
            <w:tcW w:w="2367" w:type="dxa"/>
            <w:tcBorders>
              <w:top w:val="single" w:sz="4" w:space="0" w:color="088C8A"/>
              <w:bottom w:val="single" w:sz="4" w:space="0" w:color="088C8A"/>
            </w:tcBorders>
          </w:tcPr>
          <w:p w14:paraId="6720BD1D" w14:textId="39069DCE" w:rsidR="00F07FB2" w:rsidRDefault="00F07FB2" w:rsidP="00F07FB2">
            <w:pPr>
              <w:pStyle w:val="TableFigures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4,500,000</w:t>
            </w:r>
          </w:p>
        </w:tc>
        <w:tc>
          <w:tcPr>
            <w:tcW w:w="2924" w:type="dxa"/>
            <w:tcBorders>
              <w:top w:val="single" w:sz="4" w:space="0" w:color="088C8A"/>
              <w:bottom w:val="single" w:sz="4" w:space="0" w:color="088C8A"/>
            </w:tcBorders>
          </w:tcPr>
          <w:p w14:paraId="6E040136" w14:textId="6C27E379" w:rsidR="00F07FB2" w:rsidRPr="004B3FDE" w:rsidRDefault="00F07FB2" w:rsidP="00F07FB2">
            <w:pPr>
              <w:pStyle w:val="Subhead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기술검토 포함</w:t>
            </w:r>
          </w:p>
        </w:tc>
      </w:tr>
      <w:tr w:rsidR="00F07FB2" w14:paraId="670F161D" w14:textId="77777777" w:rsidTr="000D72A8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Borders>
              <w:top w:val="single" w:sz="4" w:space="0" w:color="088C8A"/>
              <w:bottom w:val="single" w:sz="4" w:space="0" w:color="088C8A"/>
            </w:tcBorders>
          </w:tcPr>
          <w:p w14:paraId="7D5BDE17" w14:textId="194ED820" w:rsidR="00F07FB2" w:rsidRDefault="00F07FB2" w:rsidP="00F07FB2">
            <w:pPr>
              <w:pStyle w:val="TableText"/>
              <w:spacing w:before="0" w:after="0" w:line="240" w:lineRule="auto"/>
              <w:rPr>
                <w:rFonts w:ascii="맑은 고딕" w:eastAsia="맑은 고딕" w:hAnsi="맑은 고딕"/>
                <w:sz w:val="18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제경비</w:t>
            </w:r>
            <w:proofErr w:type="spellEnd"/>
          </w:p>
        </w:tc>
        <w:tc>
          <w:tcPr>
            <w:tcW w:w="2372" w:type="dxa"/>
            <w:tcBorders>
              <w:top w:val="single" w:sz="4" w:space="0" w:color="088C8A"/>
              <w:bottom w:val="single" w:sz="4" w:space="0" w:color="088C8A"/>
            </w:tcBorders>
          </w:tcPr>
          <w:p w14:paraId="48642153" w14:textId="00C5FFF2" w:rsidR="00F07FB2" w:rsidRDefault="00F07FB2" w:rsidP="00F07FB2">
            <w:pPr>
              <w:pStyle w:val="TableFigures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367" w:type="dxa"/>
            <w:tcBorders>
              <w:top w:val="single" w:sz="4" w:space="0" w:color="088C8A"/>
              <w:bottom w:val="single" w:sz="4" w:space="0" w:color="088C8A"/>
            </w:tcBorders>
          </w:tcPr>
          <w:p w14:paraId="445F487D" w14:textId="02EB876E" w:rsidR="00F07FB2" w:rsidRDefault="00B06AA6" w:rsidP="00F07FB2">
            <w:pPr>
              <w:pStyle w:val="TableFigures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포함</w:t>
            </w:r>
          </w:p>
        </w:tc>
        <w:tc>
          <w:tcPr>
            <w:tcW w:w="2924" w:type="dxa"/>
            <w:tcBorders>
              <w:top w:val="single" w:sz="4" w:space="0" w:color="088C8A"/>
              <w:bottom w:val="single" w:sz="4" w:space="0" w:color="088C8A"/>
            </w:tcBorders>
          </w:tcPr>
          <w:p w14:paraId="166CCD5D" w14:textId="462E1A6F" w:rsidR="00F07FB2" w:rsidRPr="00E92E01" w:rsidRDefault="00F07FB2" w:rsidP="00F07FB2">
            <w:pPr>
              <w:pStyle w:val="Subhead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E92E01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국내 제경비 포함</w:t>
            </w:r>
          </w:p>
        </w:tc>
      </w:tr>
      <w:tr w:rsidR="00F07FB2" w:rsidRPr="00631FE7" w14:paraId="43C9E7A7" w14:textId="77777777" w:rsidTr="000D72A8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Borders>
              <w:top w:val="single" w:sz="4" w:space="0" w:color="088C8A"/>
              <w:bottom w:val="single" w:sz="4" w:space="0" w:color="088C8A"/>
            </w:tcBorders>
          </w:tcPr>
          <w:p w14:paraId="30BB83C9" w14:textId="495A0811" w:rsidR="00F07FB2" w:rsidRPr="000867CC" w:rsidRDefault="00F07FB2" w:rsidP="00F07FB2">
            <w:pPr>
              <w:pStyle w:val="TableText"/>
              <w:spacing w:before="0" w:after="0" w:line="240" w:lineRule="auto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0867CC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합 계</w:t>
            </w:r>
          </w:p>
        </w:tc>
        <w:tc>
          <w:tcPr>
            <w:tcW w:w="2372" w:type="dxa"/>
            <w:tcBorders>
              <w:top w:val="single" w:sz="4" w:space="0" w:color="088C8A"/>
              <w:bottom w:val="single" w:sz="4" w:space="0" w:color="088C8A"/>
            </w:tcBorders>
          </w:tcPr>
          <w:p w14:paraId="24BB8EA9" w14:textId="76AC2764" w:rsidR="00F07FB2" w:rsidRPr="000867CC" w:rsidRDefault="00F07FB2" w:rsidP="00F07FB2">
            <w:pPr>
              <w:pStyle w:val="TableFigures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8.0 days</w:t>
            </w:r>
          </w:p>
        </w:tc>
        <w:tc>
          <w:tcPr>
            <w:tcW w:w="2367" w:type="dxa"/>
            <w:tcBorders>
              <w:top w:val="single" w:sz="4" w:space="0" w:color="088C8A"/>
              <w:bottom w:val="single" w:sz="4" w:space="0" w:color="088C8A"/>
            </w:tcBorders>
          </w:tcPr>
          <w:p w14:paraId="4A5CBEAA" w14:textId="14D77B09" w:rsidR="00F07FB2" w:rsidRPr="000867CC" w:rsidRDefault="00B06AA6" w:rsidP="00F07FB2">
            <w:pPr>
              <w:pStyle w:val="TableFigures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12,000,000</w:t>
            </w:r>
          </w:p>
        </w:tc>
        <w:tc>
          <w:tcPr>
            <w:tcW w:w="2924" w:type="dxa"/>
            <w:tcBorders>
              <w:top w:val="single" w:sz="4" w:space="0" w:color="088C8A"/>
              <w:bottom w:val="single" w:sz="4" w:space="0" w:color="088C8A"/>
            </w:tcBorders>
          </w:tcPr>
          <w:p w14:paraId="630B4E5B" w14:textId="069DF057" w:rsidR="00F07FB2" w:rsidRPr="000867CC" w:rsidRDefault="00F07FB2" w:rsidP="00F07FB2">
            <w:pPr>
              <w:pStyle w:val="Subhead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0867CC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V</w:t>
            </w:r>
            <w:r w:rsidRPr="000867CC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  <w:t xml:space="preserve">AT </w:t>
            </w:r>
            <w:r w:rsidRPr="000867CC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별도</w:t>
            </w:r>
          </w:p>
        </w:tc>
      </w:tr>
      <w:tr w:rsidR="00F07FB2" w:rsidRPr="00631FE7" w14:paraId="68B7EC79" w14:textId="77777777" w:rsidTr="000D72A8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tcBorders>
              <w:top w:val="single" w:sz="4" w:space="0" w:color="088C8A"/>
              <w:bottom w:val="single" w:sz="12" w:space="0" w:color="088C8A"/>
            </w:tcBorders>
          </w:tcPr>
          <w:p w14:paraId="1FBD6617" w14:textId="074EA858" w:rsidR="00F07FB2" w:rsidRPr="000867CC" w:rsidRDefault="00F07FB2" w:rsidP="00F07FB2">
            <w:pPr>
              <w:pStyle w:val="TableText"/>
              <w:spacing w:before="0" w:after="0" w:line="240" w:lineRule="auto"/>
              <w:rPr>
                <w:rFonts w:ascii="맑은 고딕" w:eastAsia="맑은 고딕" w:hAnsi="맑은 고딕" w:cs="Arial"/>
                <w:sz w:val="21"/>
                <w:szCs w:val="21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21"/>
                <w:szCs w:val="21"/>
                <w:highlight w:val="yellow"/>
                <w:lang w:eastAsia="ko-KR"/>
              </w:rPr>
              <w:t>최종 제안금액</w:t>
            </w:r>
          </w:p>
        </w:tc>
        <w:tc>
          <w:tcPr>
            <w:tcW w:w="2372" w:type="dxa"/>
            <w:tcBorders>
              <w:top w:val="single" w:sz="4" w:space="0" w:color="088C8A"/>
              <w:bottom w:val="single" w:sz="12" w:space="0" w:color="088C8A"/>
            </w:tcBorders>
          </w:tcPr>
          <w:p w14:paraId="400241C5" w14:textId="406A1B19" w:rsidR="00F07FB2" w:rsidRPr="000867CC" w:rsidRDefault="00F07FB2" w:rsidP="00F07FB2">
            <w:pPr>
              <w:pStyle w:val="TableFigures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1"/>
                <w:szCs w:val="21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1"/>
                <w:szCs w:val="21"/>
                <w:highlight w:val="yellow"/>
                <w:lang w:eastAsia="ko-KR"/>
              </w:rPr>
              <w:t>8.0 days</w:t>
            </w:r>
          </w:p>
        </w:tc>
        <w:tc>
          <w:tcPr>
            <w:tcW w:w="2367" w:type="dxa"/>
            <w:tcBorders>
              <w:top w:val="single" w:sz="4" w:space="0" w:color="088C8A"/>
              <w:bottom w:val="single" w:sz="12" w:space="0" w:color="088C8A"/>
            </w:tcBorders>
          </w:tcPr>
          <w:p w14:paraId="31A1EBFF" w14:textId="1C40D8D3" w:rsidR="00F07FB2" w:rsidRPr="000867CC" w:rsidRDefault="00381C25" w:rsidP="00F07FB2">
            <w:pPr>
              <w:pStyle w:val="TableFigures"/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1"/>
                <w:szCs w:val="21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1"/>
                <w:szCs w:val="21"/>
                <w:highlight w:val="yellow"/>
                <w:lang w:eastAsia="ko-KR"/>
              </w:rPr>
              <w:t>12,000,000</w:t>
            </w:r>
          </w:p>
        </w:tc>
        <w:tc>
          <w:tcPr>
            <w:tcW w:w="2924" w:type="dxa"/>
            <w:tcBorders>
              <w:top w:val="single" w:sz="4" w:space="0" w:color="088C8A"/>
              <w:bottom w:val="single" w:sz="12" w:space="0" w:color="088C8A"/>
            </w:tcBorders>
          </w:tcPr>
          <w:p w14:paraId="2BE76FC7" w14:textId="14FA7676" w:rsidR="00F07FB2" w:rsidRPr="000867CC" w:rsidRDefault="00F07FB2" w:rsidP="00F07FB2">
            <w:pPr>
              <w:pStyle w:val="Subhead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21"/>
                <w:szCs w:val="21"/>
                <w:highlight w:val="yellow"/>
                <w:lang w:eastAsia="ko-KR"/>
              </w:rPr>
            </w:pPr>
            <w:r w:rsidRPr="000867CC">
              <w:rPr>
                <w:rFonts w:ascii="맑은 고딕" w:eastAsia="맑은 고딕" w:hAnsi="맑은 고딕" w:hint="eastAsia"/>
                <w:b/>
                <w:bCs/>
                <w:color w:val="auto"/>
                <w:sz w:val="21"/>
                <w:szCs w:val="21"/>
                <w:highlight w:val="yellow"/>
                <w:lang w:eastAsia="ko-KR"/>
              </w:rPr>
              <w:t>V</w:t>
            </w:r>
            <w:r w:rsidRPr="000867CC">
              <w:rPr>
                <w:rFonts w:ascii="맑은 고딕" w:eastAsia="맑은 고딕" w:hAnsi="맑은 고딕"/>
                <w:b/>
                <w:bCs/>
                <w:color w:val="auto"/>
                <w:sz w:val="21"/>
                <w:szCs w:val="21"/>
                <w:highlight w:val="yellow"/>
                <w:lang w:eastAsia="ko-KR"/>
              </w:rPr>
              <w:t xml:space="preserve">AT </w:t>
            </w:r>
            <w:r w:rsidRPr="000867CC">
              <w:rPr>
                <w:rFonts w:ascii="맑은 고딕" w:eastAsia="맑은 고딕" w:hAnsi="맑은 고딕" w:hint="eastAsia"/>
                <w:b/>
                <w:bCs/>
                <w:color w:val="auto"/>
                <w:sz w:val="21"/>
                <w:szCs w:val="21"/>
                <w:highlight w:val="yellow"/>
                <w:lang w:eastAsia="ko-KR"/>
              </w:rPr>
              <w:t>별도</w:t>
            </w:r>
          </w:p>
        </w:tc>
      </w:tr>
      <w:bookmarkEnd w:id="2"/>
    </w:tbl>
    <w:p w14:paraId="52DA155A" w14:textId="77777777" w:rsidR="007A1997" w:rsidRDefault="007A1997" w:rsidP="0039206B">
      <w:pPr>
        <w:spacing w:line="200" w:lineRule="exact"/>
        <w:rPr>
          <w:rFonts w:ascii="맑은 고딕" w:eastAsia="맑은 고딕" w:hAnsi="맑은 고딕"/>
          <w:sz w:val="16"/>
          <w:szCs w:val="20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B5428F" w:rsidRPr="0053593C" w14:paraId="058207E7" w14:textId="77777777" w:rsidTr="009D3A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914AF23" w14:textId="77777777" w:rsidR="00B5428F" w:rsidRPr="00E76E36" w:rsidRDefault="00B5428F" w:rsidP="009D3A4E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</w:p>
          <w:p w14:paraId="498F9B5E" w14:textId="1273E5E4" w:rsidR="00B5428F" w:rsidRPr="00A63FA8" w:rsidRDefault="00B5428F" w:rsidP="009D3A4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 심사 </w:t>
            </w:r>
            <w:proofErr w:type="spellStart"/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요율</w:t>
            </w:r>
            <w:proofErr w:type="spellEnd"/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: 1,500,000원/day</w:t>
            </w:r>
          </w:p>
          <w:p w14:paraId="25485432" w14:textId="77777777" w:rsidR="00B5428F" w:rsidRPr="00A63FA8" w:rsidRDefault="00B5428F" w:rsidP="009D3A4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상기 비용은 부가세(VAT)가 별도이며,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  <w:p w14:paraId="62D2BCFB" w14:textId="5F1B124C" w:rsidR="00B5428F" w:rsidRDefault="00B5428F" w:rsidP="009D3A4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 부산 현장검증에 필요한 교통비, 숙박비, 심사원 일비 등 국내 제경비는 상기 제안금액에 포함되어 있습니다. </w:t>
            </w:r>
          </w:p>
          <w:p w14:paraId="3D1F677A" w14:textId="654ED1C3" w:rsidR="006D267C" w:rsidRDefault="006D267C" w:rsidP="009D3A4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u w:val="single"/>
                <w:lang w:eastAsia="ko-KR"/>
              </w:rPr>
            </w:pPr>
            <w:r w:rsidRPr="000142C2">
              <w:rPr>
                <w:rFonts w:ascii="맑은 고딕" w:eastAsia="맑은 고딕" w:hAnsi="맑은 고딕" w:hint="eastAsia"/>
                <w:sz w:val="16"/>
                <w:szCs w:val="20"/>
                <w:u w:val="single"/>
                <w:lang w:eastAsia="ko-KR"/>
              </w:rPr>
              <w:t xml:space="preserve">•  제한적 보증수준으로 부산 강서구 2개 공장 및 고객사가 제출한 Scope 1,2,3 데이터와 온실가스 인벤토리를 검증합니다. </w:t>
            </w:r>
          </w:p>
          <w:p w14:paraId="6DAFC7EC" w14:textId="77777777" w:rsidR="00B5428F" w:rsidRPr="00A63FA8" w:rsidRDefault="00B5428F" w:rsidP="009D3A4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검증비용은 업체의 상황에 따라 상호 </w:t>
            </w:r>
            <w:proofErr w:type="spellStart"/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협의하에</w:t>
            </w:r>
            <w:proofErr w:type="spellEnd"/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조정될 수 있습니다.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  <w:p w14:paraId="0B959BAE" w14:textId="77777777" w:rsidR="00B5428F" w:rsidRPr="00D50E54" w:rsidRDefault="00B5428F" w:rsidP="009D3A4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견적의 유효기간은 발행일로부터 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>2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개월</w:t>
            </w:r>
            <w:r w:rsidRPr="00A63FA8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>입니다</w:t>
            </w:r>
            <w:r w:rsidRPr="00A63FA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.</w:t>
            </w:r>
          </w:p>
        </w:tc>
      </w:tr>
    </w:tbl>
    <w:p w14:paraId="49E609D9" w14:textId="77777777" w:rsidR="00B5428F" w:rsidRPr="005A6B1D" w:rsidRDefault="00B5428F" w:rsidP="0039206B">
      <w:pPr>
        <w:spacing w:line="200" w:lineRule="exact"/>
        <w:rPr>
          <w:rFonts w:ascii="맑은 고딕" w:eastAsia="맑은 고딕" w:hAnsi="맑은 고딕"/>
          <w:sz w:val="16"/>
          <w:szCs w:val="20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3D6FC5" w:rsidRPr="0053593C" w14:paraId="2DA2DFFA" w14:textId="77777777" w:rsidTr="00FF53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</w:tcPr>
          <w:p w14:paraId="0513A408" w14:textId="4A08A023" w:rsidR="00022B4A" w:rsidRDefault="00022B4A" w:rsidP="00022B4A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u w:val="single"/>
                <w:lang w:eastAsia="ko-KR"/>
              </w:rPr>
            </w:pPr>
            <w:r w:rsidRPr="00B22A17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 xml:space="preserve">국내 </w:t>
            </w:r>
            <w:r w:rsidR="00324028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 xml:space="preserve">온실가스 인벤토리 </w:t>
            </w:r>
            <w:r w:rsidRPr="00B22A17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>검증 실적</w:t>
            </w:r>
          </w:p>
          <w:p w14:paraId="5D888180" w14:textId="77777777" w:rsidR="00022B4A" w:rsidRPr="000F7677" w:rsidRDefault="00022B4A" w:rsidP="00022B4A">
            <w:pPr>
              <w:ind w:firstLineChars="100" w:firstLine="160"/>
              <w:rPr>
                <w:rFonts w:ascii="Source Sans Pro" w:hAnsi="Source Sans Pro"/>
                <w:b w:val="0"/>
                <w:bCs w:val="0"/>
                <w:spacing w:val="-1"/>
                <w:sz w:val="20"/>
                <w:szCs w:val="20"/>
                <w:u w:val="single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szCs w:val="16"/>
                <w:u w:val="single"/>
                <w:lang w:eastAsia="ko-KR"/>
              </w:rPr>
              <w:t>1. Scope1,2</w:t>
            </w:r>
            <w:r w:rsidRPr="000F7677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>검증 실적</w:t>
            </w:r>
          </w:p>
          <w:p w14:paraId="23DB00A1" w14:textId="77777777" w:rsidR="00B5341E" w:rsidRDefault="00022B4A" w:rsidP="00022B4A">
            <w:pPr>
              <w:ind w:firstLineChars="100" w:firstLine="160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 : </w:t>
            </w:r>
            <w:r w:rsidR="00B2510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신한금융그룹</w:t>
            </w:r>
            <w:r w:rsidR="00B5341E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,</w:t>
            </w:r>
            <w:r w:rsidR="00B5341E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삼성전자,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LG Display,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L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G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이노텍,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S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K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에너지,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LG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화학,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한화케미칼</w:t>
            </w:r>
            <w:proofErr w:type="spellEnd"/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삼성엔지니어링,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서울특별시,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기아자동차,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2D96496F" w14:textId="3ADC2889" w:rsidR="00022B4A" w:rsidRPr="00022B4A" w:rsidRDefault="00022B4A" w:rsidP="00022B4A">
            <w:pPr>
              <w:ind w:firstLineChars="300" w:firstLine="480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u w:val="single"/>
                <w:lang w:eastAsia="ko-KR"/>
              </w:rPr>
            </w:pP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삼성중공업,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현대건설,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현대자동차,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GS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건설,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대림산업,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SK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건설, 한국남동발전,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삼성테크윈</w:t>
            </w:r>
            <w:proofErr w:type="spellEnd"/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등 다수</w:t>
            </w:r>
          </w:p>
          <w:p w14:paraId="798BF2C6" w14:textId="77777777" w:rsidR="00022B4A" w:rsidRPr="000F7677" w:rsidRDefault="00022B4A" w:rsidP="00022B4A">
            <w:pPr>
              <w:ind w:firstLineChars="100" w:firstLine="160"/>
              <w:rPr>
                <w:rFonts w:ascii="Source Sans Pro" w:hAnsi="Source Sans Pro"/>
                <w:b w:val="0"/>
                <w:bCs w:val="0"/>
                <w:spacing w:val="-1"/>
                <w:sz w:val="20"/>
                <w:szCs w:val="20"/>
                <w:u w:val="single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szCs w:val="16"/>
                <w:u w:val="single"/>
                <w:lang w:eastAsia="ko-KR"/>
              </w:rPr>
              <w:t>2. Scope3</w:t>
            </w:r>
            <w:r w:rsidRPr="000F7677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>검증 실적</w:t>
            </w:r>
          </w:p>
          <w:p w14:paraId="40580198" w14:textId="77777777" w:rsidR="00B5341E" w:rsidRDefault="00022B4A" w:rsidP="00022B4A">
            <w:pPr>
              <w:ind w:firstLineChars="200" w:firstLine="320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="00B5341E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신한금융그룹,</w:t>
            </w:r>
            <w:r w:rsidR="00B5341E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="009B21F5"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삼성엔지니어링, 삼성중공업, 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SK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이노베이션,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하나은행,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IBK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기업은행,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효성첨단소재,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현대건설, GS건설, 대림산업,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08ED92C4" w14:textId="799410DE" w:rsidR="00022B4A" w:rsidRPr="00022B4A" w:rsidRDefault="00022B4A" w:rsidP="00B5341E">
            <w:pPr>
              <w:ind w:firstLineChars="300" w:firstLine="480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현대자동차 이상 </w:t>
            </w:r>
            <w:r w:rsidRPr="00022B4A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10</w:t>
            </w:r>
            <w:r w:rsidRPr="00022B4A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개 업체</w:t>
            </w:r>
          </w:p>
          <w:p w14:paraId="4B5C43D3" w14:textId="5E78D612" w:rsidR="003D6FC5" w:rsidRPr="003D6FC5" w:rsidRDefault="00022B4A" w:rsidP="007D632F">
            <w:pPr>
              <w:rPr>
                <w:rFonts w:ascii="맑은 고딕" w:eastAsia="맑은 고딕" w:hAnsi="맑은 고딕"/>
                <w:b w:val="0"/>
                <w:bCs w:val="0"/>
                <w:spacing w:val="-1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>해외</w:t>
            </w:r>
            <w:r w:rsidRPr="00B22A17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 xml:space="preserve"> </w:t>
            </w:r>
            <w:r w:rsidR="00324028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 xml:space="preserve">온실가스 인벤토리 </w:t>
            </w:r>
            <w:r w:rsidRPr="00B22A17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 xml:space="preserve">검증 실적 </w:t>
            </w:r>
            <w:r w:rsidRPr="007D632F">
              <w:rPr>
                <w:rFonts w:ascii="맑은 고딕" w:eastAsia="맑은 고딕" w:hAnsi="맑은 고딕"/>
                <w:sz w:val="16"/>
                <w:szCs w:val="16"/>
                <w:u w:val="single"/>
                <w:lang w:eastAsia="ko-KR"/>
              </w:rPr>
              <w:t>(</w:t>
            </w:r>
            <w:r w:rsidRPr="007D632F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>별첨1</w:t>
            </w:r>
            <w:r w:rsidRPr="007D632F">
              <w:rPr>
                <w:rFonts w:ascii="맑은 고딕" w:eastAsia="맑은 고딕" w:hAnsi="맑은 고딕"/>
                <w:sz w:val="16"/>
                <w:szCs w:val="16"/>
                <w:u w:val="single"/>
                <w:lang w:eastAsia="ko-KR"/>
              </w:rPr>
              <w:t xml:space="preserve"> </w:t>
            </w:r>
            <w:r w:rsidRPr="007D632F">
              <w:rPr>
                <w:rFonts w:ascii="맑은 고딕" w:eastAsia="맑은 고딕" w:hAnsi="맑은 고딕" w:hint="eastAsia"/>
                <w:sz w:val="16"/>
                <w:szCs w:val="16"/>
                <w:u w:val="single"/>
                <w:lang w:eastAsia="ko-KR"/>
              </w:rPr>
              <w:t>참조)</w:t>
            </w:r>
          </w:p>
        </w:tc>
      </w:tr>
    </w:tbl>
    <w:p w14:paraId="2A8672EF" w14:textId="77777777" w:rsidR="003D6FC5" w:rsidRPr="0023058A" w:rsidRDefault="003D6FC5" w:rsidP="0023058A">
      <w:pPr>
        <w:pStyle w:val="HeadingBlue"/>
        <w:spacing w:before="0" w:line="200" w:lineRule="exact"/>
        <w:rPr>
          <w:rFonts w:ascii="맑은 고딕" w:eastAsia="맑은 고딕" w:hAnsi="맑은 고딕"/>
          <w:b/>
          <w:bCs/>
          <w:color w:val="auto"/>
          <w:sz w:val="16"/>
          <w:szCs w:val="16"/>
          <w:highlight w:val="yellow"/>
          <w:lang w:eastAsia="ko-KR"/>
        </w:rPr>
      </w:pPr>
    </w:p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0DAF1ABD" w14:textId="77777777" w:rsidR="00396619" w:rsidRPr="00E76E36" w:rsidRDefault="00396619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53941C3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175D4C21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2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개월입니다.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11F65255" w14:textId="78B1878B" w:rsidR="00AE61AD" w:rsidRDefault="00AE61AD" w:rsidP="0066360A">
      <w:pPr>
        <w:pStyle w:val="FeesHeading"/>
        <w:numPr>
          <w:ilvl w:val="0"/>
          <w:numId w:val="0"/>
        </w:numPr>
        <w:rPr>
          <w:lang w:eastAsia="ko-KR"/>
        </w:rPr>
      </w:pPr>
    </w:p>
    <w:p w14:paraId="27BB8070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</w:pPr>
    </w:p>
    <w:p w14:paraId="3178887E" w14:textId="77777777" w:rsidR="00A63FA8" w:rsidRDefault="00A63FA8" w:rsidP="0066360A">
      <w:pPr>
        <w:pStyle w:val="FeesHeading"/>
        <w:numPr>
          <w:ilvl w:val="0"/>
          <w:numId w:val="0"/>
        </w:numPr>
        <w:rPr>
          <w:lang w:eastAsia="ko-KR"/>
        </w:rPr>
      </w:pPr>
    </w:p>
    <w:p w14:paraId="2FA9123D" w14:textId="282085A5" w:rsidR="00D622D0" w:rsidRDefault="00D622D0" w:rsidP="00D622D0">
      <w:pPr>
        <w:pStyle w:val="Default"/>
        <w:rPr>
          <w:b/>
          <w:bCs/>
          <w:sz w:val="28"/>
          <w:szCs w:val="28"/>
          <w:lang w:eastAsia="ko-KR"/>
        </w:rPr>
      </w:pPr>
      <w:r>
        <w:rPr>
          <w:rFonts w:hint="eastAsia"/>
          <w:b/>
          <w:bCs/>
          <w:sz w:val="28"/>
          <w:szCs w:val="28"/>
          <w:lang w:eastAsia="ko-KR"/>
        </w:rPr>
        <w:lastRenderedPageBreak/>
        <w:t>■</w:t>
      </w:r>
      <w:r>
        <w:rPr>
          <w:b/>
          <w:bCs/>
          <w:sz w:val="28"/>
          <w:szCs w:val="28"/>
          <w:lang w:eastAsia="ko-KR"/>
        </w:rPr>
        <w:t xml:space="preserve"> </w:t>
      </w:r>
      <w:r>
        <w:rPr>
          <w:rFonts w:hint="eastAsia"/>
          <w:b/>
          <w:bCs/>
          <w:sz w:val="28"/>
          <w:szCs w:val="28"/>
          <w:lang w:eastAsia="ko-KR"/>
        </w:rPr>
        <w:t>별첨1</w:t>
      </w:r>
      <w:r>
        <w:rPr>
          <w:b/>
          <w:bCs/>
          <w:sz w:val="28"/>
          <w:szCs w:val="28"/>
          <w:lang w:eastAsia="ko-KR"/>
        </w:rPr>
        <w:t xml:space="preserve">. </w:t>
      </w:r>
      <w:r>
        <w:rPr>
          <w:rFonts w:hint="eastAsia"/>
          <w:b/>
          <w:bCs/>
          <w:sz w:val="28"/>
          <w:szCs w:val="28"/>
          <w:lang w:eastAsia="ko-KR"/>
        </w:rPr>
        <w:t>해외 온실가스</w:t>
      </w:r>
      <w:r w:rsidR="00324028">
        <w:rPr>
          <w:rFonts w:hint="eastAsia"/>
          <w:b/>
          <w:bCs/>
          <w:sz w:val="28"/>
          <w:szCs w:val="28"/>
          <w:lang w:eastAsia="ko-KR"/>
        </w:rPr>
        <w:t xml:space="preserve"> 인벤토리</w:t>
      </w:r>
      <w:r>
        <w:rPr>
          <w:b/>
          <w:bCs/>
          <w:sz w:val="28"/>
          <w:szCs w:val="28"/>
          <w:lang w:eastAsia="ko-KR"/>
        </w:rPr>
        <w:t xml:space="preserve"> </w:t>
      </w:r>
      <w:r>
        <w:rPr>
          <w:rFonts w:hint="eastAsia"/>
          <w:b/>
          <w:bCs/>
          <w:sz w:val="28"/>
          <w:szCs w:val="28"/>
          <w:lang w:eastAsia="ko-KR"/>
        </w:rPr>
        <w:t>검증실적</w:t>
      </w:r>
    </w:p>
    <w:tbl>
      <w:tblPr>
        <w:tblW w:w="1001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22"/>
        <w:gridCol w:w="1280"/>
        <w:gridCol w:w="3722"/>
        <w:gridCol w:w="1327"/>
      </w:tblGrid>
      <w:tr w:rsidR="00D622D0" w:rsidRPr="00013EB9" w14:paraId="77CBB829" w14:textId="77777777" w:rsidTr="003A70D8">
        <w:trPr>
          <w:trHeight w:val="276"/>
        </w:trPr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D86E1" w14:textId="77777777" w:rsidR="00D622D0" w:rsidRPr="00013EB9" w:rsidRDefault="00D622D0" w:rsidP="00D622D0">
            <w:pPr>
              <w:spacing w:after="0"/>
              <w:jc w:val="center"/>
              <w:rPr>
                <w:rFonts w:ascii="맑은 고딕" w:eastAsia="맑은 고딕" w:hAnsi="맑은 고딕" w:cs="Calibri"/>
                <w:b/>
                <w:bCs/>
                <w:color w:val="000000"/>
                <w:sz w:val="18"/>
                <w:szCs w:val="18"/>
                <w:lang w:val="en-US" w:eastAsia="ko-KR"/>
              </w:rPr>
            </w:pPr>
            <w:r w:rsidRPr="00013EB9">
              <w:rPr>
                <w:rFonts w:ascii="맑은 고딕" w:eastAsia="맑은 고딕" w:hAnsi="맑은 고딕" w:cs="Calibri" w:hint="eastAsia"/>
                <w:b/>
                <w:bCs/>
                <w:color w:val="000000"/>
                <w:sz w:val="18"/>
                <w:szCs w:val="18"/>
                <w:lang w:val="en-US" w:eastAsia="ko-KR"/>
              </w:rPr>
              <w:t>업체명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C1B9C" w14:textId="77777777" w:rsidR="00D622D0" w:rsidRPr="00013EB9" w:rsidRDefault="00D622D0" w:rsidP="00D622D0">
            <w:pPr>
              <w:spacing w:after="0"/>
              <w:jc w:val="center"/>
              <w:rPr>
                <w:rFonts w:ascii="맑은 고딕" w:eastAsia="맑은 고딕" w:hAnsi="맑은 고딕" w:cs="Calibri"/>
                <w:b/>
                <w:bCs/>
                <w:color w:val="000000"/>
                <w:sz w:val="18"/>
                <w:szCs w:val="18"/>
                <w:lang w:val="en-US" w:eastAsia="ko-KR"/>
              </w:rPr>
            </w:pPr>
            <w:r w:rsidRPr="00013EB9">
              <w:rPr>
                <w:rFonts w:ascii="맑은 고딕" w:eastAsia="맑은 고딕" w:hAnsi="맑은 고딕" w:cs="Calibri" w:hint="eastAsia"/>
                <w:b/>
                <w:bCs/>
                <w:color w:val="000000"/>
                <w:sz w:val="18"/>
                <w:szCs w:val="18"/>
                <w:lang w:val="en-US" w:eastAsia="ko-KR"/>
              </w:rPr>
              <w:t>국가</w:t>
            </w:r>
          </w:p>
        </w:tc>
        <w:tc>
          <w:tcPr>
            <w:tcW w:w="3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C2084" w14:textId="77777777" w:rsidR="00D622D0" w:rsidRPr="00013EB9" w:rsidRDefault="00D622D0" w:rsidP="00D622D0">
            <w:pPr>
              <w:spacing w:after="0"/>
              <w:jc w:val="center"/>
              <w:rPr>
                <w:rFonts w:ascii="맑은 고딕" w:eastAsia="맑은 고딕" w:hAnsi="맑은 고딕" w:cs="Calibri"/>
                <w:b/>
                <w:bCs/>
                <w:color w:val="000000"/>
                <w:sz w:val="18"/>
                <w:szCs w:val="18"/>
                <w:lang w:val="en-US" w:eastAsia="ko-KR"/>
              </w:rPr>
            </w:pPr>
            <w:r w:rsidRPr="00013EB9">
              <w:rPr>
                <w:rFonts w:ascii="맑은 고딕" w:eastAsia="맑은 고딕" w:hAnsi="맑은 고딕" w:cs="Calibri" w:hint="eastAsia"/>
                <w:b/>
                <w:bCs/>
                <w:color w:val="000000"/>
                <w:sz w:val="18"/>
                <w:szCs w:val="18"/>
                <w:lang w:val="en-US" w:eastAsia="ko-KR"/>
              </w:rPr>
              <w:t>업체명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8308F" w14:textId="77777777" w:rsidR="00D622D0" w:rsidRPr="00013EB9" w:rsidRDefault="00D622D0" w:rsidP="00D622D0">
            <w:pPr>
              <w:spacing w:after="0"/>
              <w:jc w:val="center"/>
              <w:rPr>
                <w:rFonts w:ascii="맑은 고딕" w:eastAsia="맑은 고딕" w:hAnsi="맑은 고딕" w:cs="Calibri"/>
                <w:b/>
                <w:bCs/>
                <w:color w:val="000000"/>
                <w:sz w:val="18"/>
                <w:szCs w:val="18"/>
                <w:lang w:val="en-US" w:eastAsia="ko-KR"/>
              </w:rPr>
            </w:pPr>
            <w:r w:rsidRPr="00013EB9">
              <w:rPr>
                <w:rFonts w:ascii="맑은 고딕" w:eastAsia="맑은 고딕" w:hAnsi="맑은 고딕" w:cs="Calibri" w:hint="eastAsia"/>
                <w:b/>
                <w:bCs/>
                <w:color w:val="000000"/>
                <w:sz w:val="18"/>
                <w:szCs w:val="18"/>
                <w:lang w:val="en-US" w:eastAsia="ko-KR"/>
              </w:rPr>
              <w:t>국가</w:t>
            </w:r>
          </w:p>
        </w:tc>
      </w:tr>
      <w:tr w:rsidR="00D622D0" w:rsidRPr="00013EB9" w14:paraId="028511C0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4F168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ENGRAW IMPORT &amp; EXPORT CO </w:t>
            </w:r>
            <w:proofErr w:type="gram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S.A</w:t>
            </w:r>
            <w:proofErr w:type="gram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E0E0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Argentina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BC136E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Thyssenkrupp Airport Solutions, S.A.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23F59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</w:tr>
      <w:tr w:rsidR="00D622D0" w:rsidRPr="00013EB9" w14:paraId="7F650A06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6B31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YPF S.A.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23A8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Argentina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5B1E9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>VIAS Y CONSTRUCCIONES, S.A.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225E8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</w:tr>
      <w:tr w:rsidR="00D622D0" w:rsidRPr="00013EB9" w14:paraId="76869378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E72BA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QGC Pty Limited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42EC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Australia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443128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Air Products San Fu Co., Ltd.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EBEB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Taiwan</w:t>
            </w:r>
          </w:p>
        </w:tc>
      </w:tr>
      <w:tr w:rsidR="00D622D0" w:rsidRPr="00013EB9" w14:paraId="783B62EE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45683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CTR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Itaboraí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- Centro Trat. Resid.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Itaboraí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7931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Brazil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A1C4D9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Chain Yarn Co., Ltd. Douliu Plant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99239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Taiwan</w:t>
            </w:r>
          </w:p>
        </w:tc>
      </w:tr>
      <w:tr w:rsidR="00D622D0" w:rsidRPr="00013EB9" w14:paraId="2E19EA52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F369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Embraer S.A.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D97D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Brazil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E614C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EXCEL Chemical Corporation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7E6B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Taiwan</w:t>
            </w:r>
          </w:p>
        </w:tc>
      </w:tr>
      <w:tr w:rsidR="00D622D0" w:rsidRPr="00013EB9" w14:paraId="2A58881B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F1359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</w:pP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>Obsolete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 xml:space="preserve"> Chevron Brasil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>Lubrificantes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 xml:space="preserve">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>Ltda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602B8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Brazil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3307F6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Far Eastern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Fibertech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Co., Ltd.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54E46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Taiwan</w:t>
            </w:r>
          </w:p>
        </w:tc>
      </w:tr>
      <w:tr w:rsidR="00D622D0" w:rsidRPr="00013EB9" w14:paraId="3477684A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A41E3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Obsolete Fábrica Carioca de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Catalisadores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S/A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E5F49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Brazil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4A216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Kuo Kuang Power Co., Ltd.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F400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Taiwan</w:t>
            </w:r>
          </w:p>
        </w:tc>
      </w:tr>
      <w:tr w:rsidR="00D622D0" w:rsidRPr="00013EB9" w14:paraId="27F947F7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8B75F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 xml:space="preserve">SICPA Brasil Ind. de Tintas e Sistemas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>Ltda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>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FA53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Brazil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01B919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Mitsubishi Chemical Taiwan Co., Ltd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6BBA3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Taiwan</w:t>
            </w:r>
          </w:p>
        </w:tc>
      </w:tr>
      <w:tr w:rsidR="00D622D0" w:rsidRPr="00013EB9" w14:paraId="45C1BE9B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A89DA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 xml:space="preserve">R&amp;Q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>Ingeniería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 xml:space="preserve"> S.A.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72FBC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Chile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0F1A56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Obsolete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Tuntex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Petrochemicals Inc.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2235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Taiwan</w:t>
            </w:r>
          </w:p>
        </w:tc>
      </w:tr>
      <w:tr w:rsidR="00D622D0" w:rsidRPr="00013EB9" w14:paraId="0369D90D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A148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San Vicente Terminal Internacional SA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25F2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Chile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FA1CEA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TAI-YOUNG HIGH TECH </w:t>
            </w:r>
            <w:proofErr w:type="gram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CO.,LTD</w:t>
            </w:r>
            <w:proofErr w:type="gramEnd"/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3EF23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Taiwan</w:t>
            </w:r>
          </w:p>
        </w:tc>
      </w:tr>
      <w:tr w:rsidR="00D622D0" w:rsidRPr="00013EB9" w14:paraId="1D40C194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8783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Sociedad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Vinicola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Miguel Torres S.A.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82A5F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Chile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AE634A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TASCO Chemical Corporation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3F37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Taiwan</w:t>
            </w:r>
          </w:p>
        </w:tc>
      </w:tr>
      <w:tr w:rsidR="00D622D0" w:rsidRPr="00013EB9" w14:paraId="5971D18F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F02F6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Heyuan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Lung Kee Metal Products Co., Ltd.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17A0C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China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2400A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TASCO Technology Corporation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A5F9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Taiwan</w:t>
            </w:r>
          </w:p>
        </w:tc>
      </w:tr>
      <w:tr w:rsidR="00D622D0" w:rsidRPr="00013EB9" w14:paraId="6FE69B0C" w14:textId="77777777" w:rsidTr="003A70D8">
        <w:trPr>
          <w:trHeight w:val="443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1538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HELLAS GOLD MINING &amp; GOLD INDUSTRY S.A.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D8608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Greece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BBB8A5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The Chemours (Taiwan) Company limited -Kuan Yin Plant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786AF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Taiwan</w:t>
            </w:r>
          </w:p>
        </w:tc>
      </w:tr>
      <w:tr w:rsidR="00D622D0" w:rsidRPr="00013EB9" w14:paraId="65A3F461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71365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Ansell Lanka (Private) Limited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FFA28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India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FCC319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Akkhie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Prakarn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Public Company Limited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5658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1CF260D3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32A5E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Thermax Limited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D3F06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India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C7B21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Aurus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Speciality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Company Limited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78E7E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5C6DDD82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94B75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Thermax Limited Div: C&amp;H – Heating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081F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India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9614D3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proofErr w:type="spellStart"/>
            <w:proofErr w:type="gram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B.Grim</w:t>
            </w:r>
            <w:proofErr w:type="spellEnd"/>
            <w:proofErr w:type="gram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Power Service (Leam Chabang) Limited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9E2C8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04814F2F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7AFAC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PT Cikarang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Listrindo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Tbk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B457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Indonesia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24699A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BANGKOK SYNTHETICS CO., LTD.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4197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6AD66582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781F5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PT Krakatau Posco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1839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Indonesia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B163B6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Electricity Generating Authority of Thailand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B17A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1C6BB80B" w14:textId="77777777" w:rsidTr="003A70D8">
        <w:trPr>
          <w:trHeight w:val="443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12D4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PT. SINAR MAS AGRO RESOURCES AND TECHNOLOGY TBK (SMART TBK).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1E85C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Indonesia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BF1C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Global Power Synergy Public Company Limited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74FC3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52249802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04D6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Brother </w:t>
            </w:r>
            <w:proofErr w:type="gram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Industries,</w:t>
            </w:r>
            <w:proofErr w:type="gram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Ltd.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6F06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Japan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E1032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Gulf Energy Development Public Company Limited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3767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7F59EF15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86A5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Canon Inc.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3FE0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Japan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75CA8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Mae Fah Luang Foundation Under Royal Patronage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88C45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03E84307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5E56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Kuraray Co., Ltd.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F568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Japan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980B6F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Pigeon Industries (Thailand) </w:t>
            </w:r>
            <w:proofErr w:type="spellStart"/>
            <w:proofErr w:type="gram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Co.,Ltd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.</w:t>
            </w:r>
            <w:proofErr w:type="gramEnd"/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B5B3E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24E93497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00D6F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Nippon Yusen Kabushiki Kaisha (NYK Line)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FFD0A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Japan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CB5ECC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Praxair (Thailand) Co., Ltd.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08B3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256A2B14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3518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NTT Data Corporation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ABB19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Japan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D883E0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PTT GLOBAL CHEMICAL PUBLIC CO., LTD.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8016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139D17D0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3584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Sumitomo Rubber </w:t>
            </w:r>
            <w:proofErr w:type="gram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Industries,</w:t>
            </w:r>
            <w:proofErr w:type="gram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Ltd.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DCC7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Japan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78FD9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PTT GLOBAL CHEMICAL PUBLIC COMPANY LIMIT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665D3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63B238BB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736F8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Qatar Petroleum Company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4889C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Jordan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298B36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PTT Public Company Limited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E557C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1C7A0A52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7511A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PCA Group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Sdn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. Bhd. 198901000828 (178134-P)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F23E5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Malaysia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80CCAE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RATCH Group Public Company Limited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8E370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1CCFACFB" w14:textId="77777777" w:rsidTr="003A70D8">
        <w:trPr>
          <w:trHeight w:val="443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9BF9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Shell MDS (M)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Sdn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. Bhd. 198601003240 (152396-W)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E4B1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Malaysia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429A1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Ratchaburi Electricity Generating Holding Public Company Limited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DAF0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046353F7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BD713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Corporación Aceros Arequipa S.A.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6CF1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Peru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A3815E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Rayong Olefins </w:t>
            </w:r>
            <w:proofErr w:type="spellStart"/>
            <w:proofErr w:type="gram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Co.,Ltd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.</w:t>
            </w:r>
            <w:proofErr w:type="gramEnd"/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6CF15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602F23CC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8DD9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>REFINERIA LA PAMPILLA S.A.A.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A69F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Peru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3FD683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Sanguan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Wongse Starch Co., Ltd.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538C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567E70D9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D213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LUIS SIMOES LOGISTICA INTEGRADA, S.A.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08FE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Portugal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4E597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 Ethoxylate Company Limited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B8A1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6DF2B9B2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077A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Yanbu Aramco Sinopec Refining Company (YASREF) Ltd.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7BA93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Saudi Arabia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3D586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 Oil Public Company Limited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5D17F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5437916D" w14:textId="77777777" w:rsidTr="003A70D8">
        <w:trPr>
          <w:trHeight w:val="443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AC339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City Development Limited (A member of the Hong Leong Group)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0285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Singapore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095CA3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 Pigeon Co., Ltd.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3C5C9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1A715F03" w14:textId="77777777" w:rsidTr="003A70D8">
        <w:trPr>
          <w:trHeight w:val="443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2E18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City Developments Limited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2FD9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Singapore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66718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 Greenhouse Gas Management Organization (Public Organization)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E175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4B48218A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6AEB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Shell Chemicals Seraya Pte Ltd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A486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Singapore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39472E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The Siam Construction Steel Company Limited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C716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Thailand</w:t>
            </w:r>
          </w:p>
        </w:tc>
      </w:tr>
      <w:tr w:rsidR="00D622D0" w:rsidRPr="00013EB9" w14:paraId="10FABC00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B832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Shell Eastern Petroleum Pte Ltd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4193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Singapore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E8DC00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DP World UAE Region FZE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CD7A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UAE</w:t>
            </w:r>
          </w:p>
        </w:tc>
      </w:tr>
      <w:tr w:rsidR="00D622D0" w:rsidRPr="00013EB9" w14:paraId="049B82F0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B0FA8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Singapore Methyl Methacrylate Pte Ltd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4A110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Singapore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838E3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Atkins Limited.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2F485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UK</w:t>
            </w:r>
          </w:p>
        </w:tc>
      </w:tr>
      <w:tr w:rsidR="00D622D0" w:rsidRPr="00013EB9" w14:paraId="6FECC0F6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AE4F6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ST Engineering Aerospace Ltd.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E9EEA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Singapore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933FEA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Brother International Europe Limited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7C3BC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UK</w:t>
            </w:r>
          </w:p>
        </w:tc>
      </w:tr>
      <w:tr w:rsidR="00D622D0" w:rsidRPr="00013EB9" w14:paraId="4F3ABDFD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38A03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lastRenderedPageBreak/>
              <w:t>ST Engineering Electronics Ltd.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27D9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Singapore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59D8C9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CSC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E6E4F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UK</w:t>
            </w:r>
          </w:p>
        </w:tc>
      </w:tr>
      <w:tr w:rsidR="00D622D0" w:rsidRPr="00013EB9" w14:paraId="09C9487B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7855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ST Engineering Land Systems Ltd.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2A90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Singapore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7A5BC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Doosan Babcock Ltd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F1DDC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UK</w:t>
            </w:r>
          </w:p>
        </w:tc>
      </w:tr>
      <w:tr w:rsidR="00D622D0" w:rsidRPr="00013EB9" w14:paraId="7D7E6A5B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E5C1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ST Engineering Marine Ltd.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ED9A9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Singapore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00E7F0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DXC Technology Services, LLC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E96D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UK</w:t>
            </w:r>
          </w:p>
        </w:tc>
      </w:tr>
      <w:tr w:rsidR="00D622D0" w:rsidRPr="00013EB9" w14:paraId="5ECA8269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2F99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ALCOHOLERA VINICOLA MEDITERRANEA SA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5FB3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843A56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SAOS Ltd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ED3A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UK</w:t>
            </w:r>
          </w:p>
        </w:tc>
      </w:tr>
      <w:tr w:rsidR="00D622D0" w:rsidRPr="00013EB9" w14:paraId="3B911AB8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9E0B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Ambulancias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Gipuzkoa,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S.Coop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DCB6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E0235A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Shell Global Solutions International B.V.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908BE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UK</w:t>
            </w:r>
          </w:p>
        </w:tc>
      </w:tr>
      <w:tr w:rsidR="00D622D0" w:rsidRPr="00013EB9" w14:paraId="75E1A0BC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AD970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>AROLA ADUANAS Y CONSIGNACIONES, S.L.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47A4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44A2EE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Shell Global Solutions International BV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B5ED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UK</w:t>
            </w:r>
          </w:p>
        </w:tc>
      </w:tr>
      <w:tr w:rsidR="00D622D0" w:rsidRPr="00013EB9" w14:paraId="518678BC" w14:textId="77777777" w:rsidTr="003A70D8">
        <w:trPr>
          <w:trHeight w:val="443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05590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Autobuses Jiménez, S.L.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F6C8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332A38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Shell International Trading and Shipping Company Limited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7828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UK</w:t>
            </w:r>
          </w:p>
        </w:tc>
      </w:tr>
      <w:tr w:rsidR="00D622D0" w:rsidRPr="00013EB9" w14:paraId="6F8301B2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2B763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Autoridad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Portuaria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de Valencia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22AC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C0F28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Thales UK Ltd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43E9E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UK</w:t>
            </w:r>
          </w:p>
        </w:tc>
      </w:tr>
      <w:tr w:rsidR="00D622D0" w:rsidRPr="00013EB9" w14:paraId="4659C2E3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502C0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Ayuntamiento de San Sebastián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7479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72E69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The Clancy Group Limited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419AC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UK</w:t>
            </w:r>
          </w:p>
        </w:tc>
      </w:tr>
      <w:tr w:rsidR="00D622D0" w:rsidRPr="00013EB9" w14:paraId="3DD5E8D8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64B6A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>BAHÍA DE BIZKAIA GAS S.L. (BBG SL)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8104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F4531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West Midlands Trains Limited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3C1FC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UK</w:t>
            </w:r>
          </w:p>
        </w:tc>
      </w:tr>
      <w:tr w:rsidR="00D622D0" w:rsidRPr="00013EB9" w14:paraId="41AF1805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2698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BEFESA ZINC ASER, S.A.U.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74FB0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A8DF2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Accenture LLP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53780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0065BDE1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94EA8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CSP Iberian Valencia Terminal S.A.U.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B70E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76264E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AES Corporation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84B8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4C65C58B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219AF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 xml:space="preserve">ENTE REGIONAL DE LA ENERGIA -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>JCyL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02A36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304776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Anthesis Group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25EA5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1D2BAF41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84B05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FOMENTO BENICASIM SA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303BE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F34C7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Anthesis LLC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A47A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291245AE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F256F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Fomento Valencia Medio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Ambiente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, </w:t>
            </w:r>
            <w:proofErr w:type="gram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S.L</w:t>
            </w:r>
            <w:proofErr w:type="gram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BDE7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12CF48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BlackRock, Inc.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6B248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32934B56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EFAA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Fractalia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IT Systems España S.L.U.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22339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8E3313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Brother International Corporation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A32FF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29677DE7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DEEE5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GONZALEZ BYASS, S.A.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29A10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5D2D9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Caesars Enterprise Services, LLC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B6C5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482C9EEC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5C0FE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Graficas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Ochoa, S.A.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97AFC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4FDD8E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Carnival Corporation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3706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712E093E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9ACB5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GRAFOPACK SA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387F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435A35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CBRE, Inc.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8706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7BDD0D0E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59546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KALEIDO LOGISTICS, S.L.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C5ABF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9233B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Celgene Corporation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5F32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3F7C43C1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ACAA5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MANUFACTURAS METALICAS CANALS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CFFD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FEF9FF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CHEVRON SERVICES COMPANY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99C4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5360A305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00A4C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Miguel Torres, S.A.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7CE8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1A6DA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Exelon Corporation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E69E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704F7570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ADF3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Multianau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, S.L.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1359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E2A792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Host Hotels &amp; Resorts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35638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1922F950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93463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 xml:space="preserve">Pago de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>Carraovejas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fr-FR" w:eastAsia="ko-KR"/>
              </w:rPr>
              <w:t>, S.L.U.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B869F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A82E46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Las Vegas Sands Corp.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3E2D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722E774C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3283C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Regasificadora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del Noroeste, S.A.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B6C25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A0CC70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Marriott International, Inc.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FCE69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30CF2E45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380B0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REPSOL PETROLEO, </w:t>
            </w:r>
            <w:proofErr w:type="gram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S.A</w:t>
            </w:r>
            <w:proofErr w:type="gram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CD74C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2C661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Measurabl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Inc.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52DE9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0D279316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ED2D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REPSOL, S.A.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AC69C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824656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Northrop Grumman Systems Corporation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107DE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0C1184B4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278C0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SA Industrias </w:t>
            </w: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Celulosa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Aragonesa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F3BB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42866A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Obsolete CSC USA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B6D6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1C088146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CB746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Servicios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Semat, S.A.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FAFA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F26E7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Obsolete Plum Creek Timber Company, Inc.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57C91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10A4EA28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40F8F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Severiano Servicio Móvil, S.A.U.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5979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F615C6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Obsolete Waste Management National Services, Inc.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E23ED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251D89DE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7B6B5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proofErr w:type="spell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Sidenor</w:t>
            </w:r>
            <w:proofErr w:type="spellEnd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 Aceros Especiales S.L.U.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914BF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CDB8CE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Shell Oil Company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79360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299B9E93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EC1C4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SOLARIG GLOBAL SERVICES, S.A.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C7E4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A55038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Starwood Hotel and Resorts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359DF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United States</w:t>
            </w:r>
          </w:p>
        </w:tc>
      </w:tr>
      <w:tr w:rsidR="00D622D0" w:rsidRPr="00013EB9" w14:paraId="64BBF2EE" w14:textId="77777777" w:rsidTr="003A70D8">
        <w:trPr>
          <w:trHeight w:val="276"/>
        </w:trPr>
        <w:tc>
          <w:tcPr>
            <w:tcW w:w="3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F29B8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STADLER RAIL VALENCIA, S.</w:t>
            </w:r>
            <w:proofErr w:type="gramStart"/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A.U</w:t>
            </w:r>
            <w:proofErr w:type="gram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05A27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>Spain</w:t>
            </w: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F49A3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　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89FEB" w14:textId="77777777" w:rsidR="00D622D0" w:rsidRPr="00013EB9" w:rsidRDefault="00D622D0" w:rsidP="00D622D0">
            <w:pPr>
              <w:spacing w:after="0"/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</w:pPr>
            <w:r w:rsidRPr="00013EB9">
              <w:rPr>
                <w:rFonts w:ascii="Calibri" w:eastAsia="굴림" w:hAnsi="Calibri" w:cs="Calibri"/>
                <w:color w:val="000000"/>
                <w:sz w:val="16"/>
                <w:szCs w:val="16"/>
                <w:lang w:val="en-US" w:eastAsia="ko-KR"/>
              </w:rPr>
              <w:t xml:space="preserve">　</w:t>
            </w:r>
          </w:p>
        </w:tc>
      </w:tr>
    </w:tbl>
    <w:p w14:paraId="38F33E18" w14:textId="77777777" w:rsidR="00A47282" w:rsidRDefault="00A47282" w:rsidP="00D622D0">
      <w:pPr>
        <w:pStyle w:val="Default"/>
        <w:rPr>
          <w:b/>
          <w:bCs/>
          <w:sz w:val="28"/>
          <w:szCs w:val="28"/>
          <w:lang w:eastAsia="ko-KR"/>
        </w:rPr>
      </w:pPr>
    </w:p>
    <w:p w14:paraId="3535AEB4" w14:textId="7579CA0A" w:rsidR="00B411F5" w:rsidRDefault="00B411F5" w:rsidP="00B411F5">
      <w:pPr>
        <w:pStyle w:val="Default"/>
        <w:rPr>
          <w:sz w:val="28"/>
          <w:szCs w:val="28"/>
          <w:lang w:eastAsia="ko-KR"/>
        </w:rPr>
      </w:pPr>
      <w:r>
        <w:rPr>
          <w:rFonts w:hint="eastAsia"/>
          <w:b/>
          <w:bCs/>
          <w:sz w:val="28"/>
          <w:szCs w:val="28"/>
          <w:lang w:eastAsia="ko-KR"/>
        </w:rPr>
        <w:lastRenderedPageBreak/>
        <w:t>■</w:t>
      </w:r>
      <w:r>
        <w:rPr>
          <w:b/>
          <w:bCs/>
          <w:sz w:val="28"/>
          <w:szCs w:val="28"/>
          <w:lang w:eastAsia="ko-KR"/>
        </w:rPr>
        <w:t xml:space="preserve"> </w:t>
      </w:r>
      <w:r>
        <w:rPr>
          <w:rFonts w:hint="eastAsia"/>
          <w:b/>
          <w:bCs/>
          <w:sz w:val="28"/>
          <w:szCs w:val="28"/>
          <w:lang w:eastAsia="ko-KR"/>
        </w:rPr>
        <w:t>별첨</w:t>
      </w:r>
      <w:r>
        <w:rPr>
          <w:b/>
          <w:bCs/>
          <w:sz w:val="28"/>
          <w:szCs w:val="28"/>
          <w:lang w:eastAsia="ko-KR"/>
        </w:rPr>
        <w:t xml:space="preserve">2. </w:t>
      </w:r>
      <w:r>
        <w:rPr>
          <w:rFonts w:hint="eastAsia"/>
          <w:b/>
          <w:bCs/>
          <w:sz w:val="28"/>
          <w:szCs w:val="28"/>
          <w:lang w:eastAsia="ko-KR"/>
        </w:rPr>
        <w:t>로이드인증원</w:t>
      </w:r>
      <w:r>
        <w:rPr>
          <w:b/>
          <w:bCs/>
          <w:sz w:val="28"/>
          <w:szCs w:val="28"/>
          <w:lang w:eastAsia="ko-KR"/>
        </w:rPr>
        <w:t xml:space="preserve">(LRQA) </w:t>
      </w:r>
      <w:r>
        <w:rPr>
          <w:rFonts w:hint="eastAsia"/>
          <w:b/>
          <w:bCs/>
          <w:sz w:val="28"/>
          <w:szCs w:val="28"/>
          <w:lang w:eastAsia="ko-KR"/>
        </w:rPr>
        <w:t>강점_기후변화 부문</w:t>
      </w:r>
    </w:p>
    <w:p w14:paraId="677BFA04" w14:textId="77777777" w:rsidR="00B411F5" w:rsidRPr="00DB6AB8" w:rsidRDefault="00B411F5" w:rsidP="00B411F5">
      <w:pPr>
        <w:pStyle w:val="Default"/>
        <w:rPr>
          <w:sz w:val="12"/>
          <w:szCs w:val="12"/>
          <w:lang w:eastAsia="ko-KR"/>
        </w:rPr>
      </w:pPr>
    </w:p>
    <w:p w14:paraId="1A33685C" w14:textId="77777777" w:rsidR="00B411F5" w:rsidRPr="00B349F4" w:rsidRDefault="00B411F5" w:rsidP="00B411F5">
      <w:pPr>
        <w:pStyle w:val="Default"/>
        <w:spacing w:line="228" w:lineRule="auto"/>
        <w:rPr>
          <w:b/>
          <w:bCs/>
          <w:sz w:val="20"/>
          <w:szCs w:val="20"/>
          <w:lang w:eastAsia="ko-KR"/>
        </w:rPr>
      </w:pPr>
      <w:r w:rsidRPr="00464FEE">
        <w:rPr>
          <w:b/>
          <w:bCs/>
          <w:sz w:val="20"/>
          <w:szCs w:val="20"/>
          <w:lang w:eastAsia="ko-KR"/>
        </w:rPr>
        <w:t xml:space="preserve">1. </w:t>
      </w:r>
      <w:r w:rsidRPr="00B349F4">
        <w:rPr>
          <w:rFonts w:hint="eastAsia"/>
          <w:b/>
          <w:bCs/>
          <w:sz w:val="20"/>
          <w:szCs w:val="20"/>
          <w:lang w:eastAsia="ko-KR"/>
        </w:rPr>
        <w:t>글로벌 TOP1 인증기관 브랜드를 통한 국제적 인증의 신뢰성 확보</w:t>
      </w:r>
      <w:r>
        <w:rPr>
          <w:rFonts w:hint="eastAsia"/>
          <w:b/>
          <w:bCs/>
          <w:sz w:val="20"/>
          <w:szCs w:val="20"/>
          <w:lang w:eastAsia="ko-KR"/>
        </w:rPr>
        <w:t>,</w:t>
      </w:r>
      <w:r>
        <w:rPr>
          <w:b/>
          <w:bCs/>
          <w:sz w:val="20"/>
          <w:szCs w:val="20"/>
          <w:lang w:eastAsia="ko-KR"/>
        </w:rPr>
        <w:t xml:space="preserve"> </w:t>
      </w:r>
      <w:r>
        <w:rPr>
          <w:rFonts w:hint="eastAsia"/>
          <w:b/>
          <w:bCs/>
          <w:sz w:val="20"/>
          <w:szCs w:val="20"/>
          <w:lang w:eastAsia="ko-KR"/>
        </w:rPr>
        <w:t>확장성 용이</w:t>
      </w:r>
    </w:p>
    <w:p w14:paraId="41376365" w14:textId="77777777" w:rsidR="00B411F5" w:rsidRPr="00B349F4" w:rsidRDefault="00B411F5" w:rsidP="00B411F5">
      <w:pPr>
        <w:pStyle w:val="Default"/>
        <w:spacing w:line="228" w:lineRule="auto"/>
        <w:rPr>
          <w:sz w:val="20"/>
          <w:szCs w:val="20"/>
          <w:lang w:eastAsia="ko-KR"/>
        </w:rPr>
      </w:pPr>
      <w:r w:rsidRPr="00B349F4">
        <w:rPr>
          <w:rFonts w:hint="eastAsia"/>
          <w:sz w:val="20"/>
          <w:szCs w:val="20"/>
          <w:lang w:eastAsia="ko-KR"/>
        </w:rPr>
        <w:t xml:space="preserve">  - 전 세계 120여개 국가 심사 가능, 50여개 국가 인정기관 등록</w:t>
      </w:r>
    </w:p>
    <w:p w14:paraId="04ECE898" w14:textId="77777777" w:rsidR="00B411F5" w:rsidRDefault="00B411F5" w:rsidP="00B411F5">
      <w:pPr>
        <w:pStyle w:val="Default"/>
        <w:spacing w:line="228" w:lineRule="auto"/>
        <w:rPr>
          <w:sz w:val="20"/>
          <w:szCs w:val="20"/>
          <w:lang w:val="en-GB" w:eastAsia="ko-KR"/>
        </w:rPr>
      </w:pPr>
      <w:r w:rsidRPr="00B349F4">
        <w:rPr>
          <w:rFonts w:hint="eastAsia"/>
          <w:sz w:val="20"/>
          <w:szCs w:val="20"/>
          <w:lang w:val="en-GB" w:eastAsia="ko-KR"/>
        </w:rPr>
        <w:t xml:space="preserve">  - 전 세계 48개 오피스 보유, 5000여명의 전문가 보유, 70,000여건 인증서 발행</w:t>
      </w:r>
    </w:p>
    <w:p w14:paraId="0FA3CCF7" w14:textId="77777777" w:rsidR="00B411F5" w:rsidRDefault="00B411F5" w:rsidP="00B411F5">
      <w:pPr>
        <w:pStyle w:val="Default"/>
        <w:spacing w:line="228" w:lineRule="auto"/>
        <w:ind w:firstLineChars="71" w:firstLine="142"/>
        <w:rPr>
          <w:sz w:val="20"/>
          <w:szCs w:val="20"/>
          <w:lang w:val="en-GB" w:eastAsia="ko-KR"/>
        </w:rPr>
      </w:pPr>
      <w:r w:rsidRPr="005D52C2">
        <w:rPr>
          <w:rFonts w:hint="eastAsia"/>
          <w:sz w:val="20"/>
          <w:szCs w:val="20"/>
          <w:lang w:val="en-GB" w:eastAsia="ko-KR"/>
        </w:rPr>
        <w:t>- 해외 고객</w:t>
      </w:r>
      <w:r>
        <w:rPr>
          <w:sz w:val="20"/>
          <w:szCs w:val="20"/>
          <w:lang w:val="en-GB" w:eastAsia="ko-KR"/>
        </w:rPr>
        <w:t xml:space="preserve"> </w:t>
      </w:r>
      <w:r>
        <w:rPr>
          <w:rFonts w:hint="eastAsia"/>
          <w:sz w:val="20"/>
          <w:szCs w:val="20"/>
          <w:lang w:val="en-GB" w:eastAsia="ko-KR"/>
        </w:rPr>
        <w:t xml:space="preserve">및 </w:t>
      </w:r>
      <w:r w:rsidRPr="005D52C2">
        <w:rPr>
          <w:rFonts w:hint="eastAsia"/>
          <w:sz w:val="20"/>
          <w:szCs w:val="20"/>
          <w:lang w:val="en-GB" w:eastAsia="ko-KR"/>
        </w:rPr>
        <w:t xml:space="preserve">이해관계자를 보유한 업체의 경우 </w:t>
      </w:r>
      <w:r>
        <w:rPr>
          <w:rFonts w:hint="eastAsia"/>
          <w:sz w:val="20"/>
          <w:szCs w:val="20"/>
          <w:lang w:val="en-GB" w:eastAsia="ko-KR"/>
        </w:rPr>
        <w:t>검</w:t>
      </w:r>
      <w:r w:rsidRPr="005D52C2">
        <w:rPr>
          <w:rFonts w:hint="eastAsia"/>
          <w:sz w:val="20"/>
          <w:szCs w:val="20"/>
          <w:lang w:val="en-GB" w:eastAsia="ko-KR"/>
        </w:rPr>
        <w:t xml:space="preserve">인증기관의 글로벌 </w:t>
      </w:r>
      <w:proofErr w:type="spellStart"/>
      <w:r w:rsidRPr="005D52C2">
        <w:rPr>
          <w:rFonts w:hint="eastAsia"/>
          <w:sz w:val="20"/>
          <w:szCs w:val="20"/>
          <w:lang w:val="en-GB" w:eastAsia="ko-KR"/>
        </w:rPr>
        <w:t>네임벨류가</w:t>
      </w:r>
      <w:proofErr w:type="spellEnd"/>
      <w:r w:rsidRPr="005D52C2">
        <w:rPr>
          <w:rFonts w:hint="eastAsia"/>
          <w:sz w:val="20"/>
          <w:szCs w:val="20"/>
          <w:lang w:val="en-GB" w:eastAsia="ko-KR"/>
        </w:rPr>
        <w:t xml:space="preserve"> 중요</w:t>
      </w:r>
    </w:p>
    <w:p w14:paraId="19FAC69F" w14:textId="77777777" w:rsidR="00B411F5" w:rsidRPr="008F7EEE" w:rsidRDefault="00B411F5" w:rsidP="00B411F5">
      <w:pPr>
        <w:pStyle w:val="Default"/>
        <w:spacing w:line="228" w:lineRule="auto"/>
        <w:rPr>
          <w:sz w:val="8"/>
          <w:szCs w:val="8"/>
          <w:lang w:val="en-GB" w:eastAsia="ko-KR"/>
        </w:rPr>
      </w:pPr>
    </w:p>
    <w:p w14:paraId="44A27FA7" w14:textId="77777777" w:rsidR="00B411F5" w:rsidRPr="002B1919" w:rsidRDefault="00B411F5" w:rsidP="00B411F5">
      <w:pPr>
        <w:pStyle w:val="Default"/>
        <w:spacing w:line="228" w:lineRule="auto"/>
        <w:rPr>
          <w:b/>
          <w:bCs/>
          <w:sz w:val="20"/>
          <w:szCs w:val="20"/>
          <w:lang w:eastAsia="ko-KR"/>
        </w:rPr>
      </w:pPr>
      <w:r>
        <w:rPr>
          <w:b/>
          <w:bCs/>
          <w:sz w:val="20"/>
          <w:szCs w:val="20"/>
          <w:lang w:eastAsia="ko-KR"/>
        </w:rPr>
        <w:t>2</w:t>
      </w:r>
      <w:r w:rsidRPr="00464FEE">
        <w:rPr>
          <w:b/>
          <w:bCs/>
          <w:sz w:val="20"/>
          <w:szCs w:val="20"/>
          <w:lang w:eastAsia="ko-KR"/>
        </w:rPr>
        <w:t xml:space="preserve">. </w:t>
      </w:r>
      <w:r w:rsidRPr="002B1919">
        <w:rPr>
          <w:rFonts w:hint="eastAsia"/>
          <w:b/>
          <w:bCs/>
          <w:sz w:val="20"/>
          <w:szCs w:val="20"/>
          <w:lang w:eastAsia="ko-KR"/>
        </w:rPr>
        <w:t xml:space="preserve">최다 글로벌 선진기업 인증실적 </w:t>
      </w:r>
      <w:r>
        <w:rPr>
          <w:rFonts w:hint="eastAsia"/>
          <w:b/>
          <w:bCs/>
          <w:sz w:val="20"/>
          <w:szCs w:val="20"/>
          <w:lang w:eastAsia="ko-KR"/>
        </w:rPr>
        <w:t>보유</w:t>
      </w:r>
    </w:p>
    <w:p w14:paraId="290804DC" w14:textId="77777777" w:rsidR="00B411F5" w:rsidRPr="002B1919" w:rsidRDefault="00B411F5" w:rsidP="00B411F5">
      <w:pPr>
        <w:pStyle w:val="Default"/>
        <w:spacing w:line="228" w:lineRule="auto"/>
        <w:rPr>
          <w:sz w:val="20"/>
          <w:szCs w:val="20"/>
          <w:lang w:eastAsia="ko-KR"/>
        </w:rPr>
      </w:pPr>
      <w:r w:rsidRPr="002B1919">
        <w:rPr>
          <w:rFonts w:hint="eastAsia"/>
          <w:sz w:val="20"/>
          <w:szCs w:val="20"/>
          <w:lang w:eastAsia="ko-KR"/>
        </w:rPr>
        <w:t xml:space="preserve">  - 세계 200대 기업 중 93개(46.5%) 기업 LRQA 인증, Global Top 10개 중 6개 LRQA 인증</w:t>
      </w:r>
    </w:p>
    <w:p w14:paraId="33AF2192" w14:textId="77777777" w:rsidR="00B411F5" w:rsidRPr="002E7163" w:rsidRDefault="00B411F5" w:rsidP="00B411F5">
      <w:pPr>
        <w:pStyle w:val="Default"/>
        <w:spacing w:line="228" w:lineRule="auto"/>
        <w:rPr>
          <w:sz w:val="20"/>
          <w:szCs w:val="20"/>
          <w:lang w:eastAsia="ko-KR"/>
        </w:rPr>
      </w:pPr>
      <w:r w:rsidRPr="002B1919">
        <w:rPr>
          <w:rFonts w:hint="eastAsia"/>
          <w:sz w:val="20"/>
          <w:szCs w:val="20"/>
          <w:lang w:eastAsia="ko-KR"/>
        </w:rPr>
        <w:t xml:space="preserve">  - 국내 주요 </w:t>
      </w:r>
      <w:r w:rsidRPr="002E7163">
        <w:rPr>
          <w:rFonts w:hint="eastAsia"/>
          <w:sz w:val="20"/>
          <w:szCs w:val="20"/>
          <w:lang w:eastAsia="ko-KR"/>
        </w:rPr>
        <w:t>대기업 LRQA 인증 (해외사업을 영위하는 대부분의 국내기업은 글로벌 인증기관과 협업 중)</w:t>
      </w:r>
    </w:p>
    <w:p w14:paraId="60A7B9F9" w14:textId="77777777" w:rsidR="00B411F5" w:rsidRPr="002E7163" w:rsidRDefault="00B411F5" w:rsidP="00B411F5">
      <w:pPr>
        <w:pStyle w:val="Default"/>
        <w:spacing w:line="228" w:lineRule="auto"/>
        <w:rPr>
          <w:sz w:val="14"/>
          <w:szCs w:val="14"/>
          <w:lang w:val="en-GB" w:eastAsia="ko-KR"/>
        </w:rPr>
      </w:pPr>
      <w:r w:rsidRPr="002E7163">
        <w:rPr>
          <w:rFonts w:hint="eastAsia"/>
          <w:sz w:val="20"/>
          <w:szCs w:val="20"/>
          <w:lang w:val="en-GB" w:eastAsia="ko-KR"/>
        </w:rPr>
        <w:t xml:space="preserve">  </w:t>
      </w:r>
    </w:p>
    <w:p w14:paraId="1D9680CB" w14:textId="77777777" w:rsidR="00B411F5" w:rsidRPr="002E7163" w:rsidRDefault="00B411F5" w:rsidP="00B411F5">
      <w:pPr>
        <w:pStyle w:val="Default"/>
        <w:spacing w:line="228" w:lineRule="auto"/>
        <w:rPr>
          <w:b/>
          <w:bCs/>
          <w:sz w:val="20"/>
          <w:szCs w:val="20"/>
          <w:lang w:eastAsia="ko-KR"/>
        </w:rPr>
      </w:pPr>
      <w:r w:rsidRPr="002E7163">
        <w:rPr>
          <w:b/>
          <w:bCs/>
          <w:sz w:val="20"/>
          <w:szCs w:val="20"/>
          <w:lang w:eastAsia="ko-KR"/>
        </w:rPr>
        <w:t xml:space="preserve">3. </w:t>
      </w:r>
      <w:r w:rsidRPr="002E7163">
        <w:rPr>
          <w:rFonts w:hint="eastAsia"/>
          <w:b/>
          <w:bCs/>
          <w:sz w:val="20"/>
          <w:szCs w:val="20"/>
          <w:lang w:eastAsia="ko-KR"/>
        </w:rPr>
        <w:t xml:space="preserve">ISO </w:t>
      </w:r>
      <w:r w:rsidRPr="002E7163">
        <w:rPr>
          <w:b/>
          <w:bCs/>
          <w:sz w:val="20"/>
          <w:szCs w:val="20"/>
          <w:lang w:eastAsia="ko-KR"/>
        </w:rPr>
        <w:t xml:space="preserve">14067 </w:t>
      </w:r>
      <w:r w:rsidRPr="002E7163">
        <w:rPr>
          <w:rFonts w:hint="eastAsia"/>
          <w:b/>
          <w:bCs/>
          <w:sz w:val="20"/>
          <w:szCs w:val="20"/>
          <w:lang w:eastAsia="ko-KR"/>
        </w:rPr>
        <w:t xml:space="preserve">및 </w:t>
      </w:r>
      <w:r w:rsidRPr="002E7163">
        <w:rPr>
          <w:b/>
          <w:bCs/>
          <w:sz w:val="20"/>
          <w:szCs w:val="20"/>
          <w:lang w:eastAsia="ko-KR"/>
        </w:rPr>
        <w:t xml:space="preserve">ISO 14040/14044 </w:t>
      </w:r>
      <w:r w:rsidRPr="002E7163">
        <w:rPr>
          <w:rFonts w:hint="eastAsia"/>
          <w:b/>
          <w:bCs/>
          <w:sz w:val="20"/>
          <w:szCs w:val="20"/>
          <w:lang w:eastAsia="ko-KR"/>
        </w:rPr>
        <w:t>탄소발자국</w:t>
      </w:r>
      <w:r w:rsidRPr="002E7163">
        <w:rPr>
          <w:b/>
          <w:bCs/>
          <w:sz w:val="20"/>
          <w:szCs w:val="20"/>
          <w:lang w:eastAsia="ko-KR"/>
        </w:rPr>
        <w:t xml:space="preserve">, </w:t>
      </w:r>
      <w:r w:rsidRPr="002E7163">
        <w:rPr>
          <w:rFonts w:hint="eastAsia"/>
          <w:b/>
          <w:bCs/>
          <w:sz w:val="20"/>
          <w:szCs w:val="20"/>
          <w:lang w:eastAsia="ko-KR"/>
        </w:rPr>
        <w:t xml:space="preserve">전과정평가 심사 전문성 보유 </w:t>
      </w:r>
    </w:p>
    <w:p w14:paraId="31D79E79" w14:textId="77777777" w:rsidR="00B411F5" w:rsidRPr="002E7163" w:rsidRDefault="00B411F5" w:rsidP="00B411F5">
      <w:pPr>
        <w:pStyle w:val="Default"/>
        <w:spacing w:line="228" w:lineRule="auto"/>
        <w:rPr>
          <w:sz w:val="20"/>
          <w:szCs w:val="20"/>
          <w:lang w:eastAsia="ko-KR"/>
        </w:rPr>
      </w:pPr>
      <w:r w:rsidRPr="002E7163">
        <w:rPr>
          <w:rFonts w:hint="eastAsia"/>
          <w:sz w:val="20"/>
          <w:szCs w:val="20"/>
          <w:lang w:eastAsia="ko-KR"/>
        </w:rPr>
        <w:t xml:space="preserve">   - 실적: Hyosung, SK Hynix, </w:t>
      </w:r>
      <w:proofErr w:type="spellStart"/>
      <w:r w:rsidRPr="002E7163">
        <w:rPr>
          <w:rFonts w:hint="eastAsia"/>
          <w:sz w:val="20"/>
          <w:szCs w:val="20"/>
          <w:lang w:eastAsia="ko-KR"/>
        </w:rPr>
        <w:t>일진머티리얼즈</w:t>
      </w:r>
      <w:proofErr w:type="spellEnd"/>
      <w:r w:rsidRPr="002E7163">
        <w:rPr>
          <w:rFonts w:hint="eastAsia"/>
          <w:sz w:val="20"/>
          <w:szCs w:val="20"/>
          <w:lang w:eastAsia="ko-KR"/>
        </w:rPr>
        <w:t>,</w:t>
      </w:r>
      <w:r w:rsidRPr="002E7163">
        <w:rPr>
          <w:sz w:val="20"/>
          <w:szCs w:val="20"/>
          <w:lang w:eastAsia="ko-KR"/>
        </w:rPr>
        <w:t xml:space="preserve"> </w:t>
      </w:r>
      <w:proofErr w:type="spellStart"/>
      <w:r w:rsidRPr="002E7163">
        <w:rPr>
          <w:rFonts w:hint="eastAsia"/>
          <w:sz w:val="20"/>
          <w:szCs w:val="20"/>
          <w:lang w:eastAsia="ko-KR"/>
        </w:rPr>
        <w:t>덕양에너젠</w:t>
      </w:r>
      <w:proofErr w:type="spellEnd"/>
      <w:r w:rsidRPr="002E7163">
        <w:rPr>
          <w:rFonts w:hint="eastAsia"/>
          <w:sz w:val="20"/>
          <w:szCs w:val="20"/>
          <w:lang w:eastAsia="ko-KR"/>
        </w:rPr>
        <w:t xml:space="preserve">, </w:t>
      </w:r>
      <w:proofErr w:type="spellStart"/>
      <w:r w:rsidRPr="002E7163">
        <w:rPr>
          <w:rFonts w:hint="eastAsia"/>
          <w:sz w:val="20"/>
          <w:szCs w:val="20"/>
          <w:lang w:eastAsia="ko-KR"/>
        </w:rPr>
        <w:t>에어리퀴드코리아</w:t>
      </w:r>
      <w:proofErr w:type="spellEnd"/>
      <w:r w:rsidRPr="002E7163">
        <w:rPr>
          <w:rFonts w:hint="eastAsia"/>
          <w:sz w:val="20"/>
          <w:szCs w:val="20"/>
          <w:lang w:eastAsia="ko-KR"/>
        </w:rPr>
        <w:t xml:space="preserve">, </w:t>
      </w:r>
      <w:proofErr w:type="spellStart"/>
      <w:r w:rsidRPr="002E7163">
        <w:rPr>
          <w:rFonts w:hint="eastAsia"/>
          <w:sz w:val="20"/>
          <w:szCs w:val="20"/>
          <w:lang w:eastAsia="ko-KR"/>
        </w:rPr>
        <w:t>영흥화력발전소</w:t>
      </w:r>
      <w:proofErr w:type="spellEnd"/>
      <w:r w:rsidRPr="002E7163">
        <w:rPr>
          <w:rFonts w:hint="eastAsia"/>
          <w:sz w:val="20"/>
          <w:szCs w:val="20"/>
          <w:lang w:eastAsia="ko-KR"/>
        </w:rPr>
        <w:t xml:space="preserve">, LINPAC, </w:t>
      </w:r>
    </w:p>
    <w:p w14:paraId="37E760AC" w14:textId="77777777" w:rsidR="00B411F5" w:rsidRPr="00CA096E" w:rsidRDefault="00B411F5" w:rsidP="00B411F5">
      <w:pPr>
        <w:pStyle w:val="Default"/>
        <w:spacing w:line="228" w:lineRule="auto"/>
        <w:ind w:firstLineChars="500" w:firstLine="1000"/>
        <w:rPr>
          <w:sz w:val="20"/>
          <w:szCs w:val="20"/>
          <w:lang w:val="fr-FR" w:eastAsia="ko-KR"/>
        </w:rPr>
      </w:pPr>
      <w:proofErr w:type="spellStart"/>
      <w:r w:rsidRPr="00CA096E">
        <w:rPr>
          <w:rFonts w:hint="eastAsia"/>
          <w:sz w:val="20"/>
          <w:szCs w:val="20"/>
          <w:lang w:val="fr-FR" w:eastAsia="ko-KR"/>
        </w:rPr>
        <w:t>Wavegarden</w:t>
      </w:r>
      <w:proofErr w:type="spellEnd"/>
      <w:r w:rsidRPr="00CA096E">
        <w:rPr>
          <w:rFonts w:hint="eastAsia"/>
          <w:sz w:val="20"/>
          <w:szCs w:val="20"/>
          <w:lang w:val="fr-FR" w:eastAsia="ko-KR"/>
        </w:rPr>
        <w:t xml:space="preserve">, </w:t>
      </w:r>
      <w:proofErr w:type="gramStart"/>
      <w:r w:rsidRPr="00CA096E">
        <w:rPr>
          <w:rFonts w:hint="eastAsia"/>
          <w:sz w:val="20"/>
          <w:szCs w:val="20"/>
          <w:lang w:val="fr-FR" w:eastAsia="ko-KR"/>
        </w:rPr>
        <w:t>S.L.U. ,</w:t>
      </w:r>
      <w:proofErr w:type="gramEnd"/>
      <w:r w:rsidRPr="00CA096E">
        <w:rPr>
          <w:rFonts w:hint="eastAsia"/>
          <w:sz w:val="20"/>
          <w:szCs w:val="20"/>
          <w:lang w:val="fr-FR" w:eastAsia="ko-KR"/>
        </w:rPr>
        <w:t xml:space="preserve"> </w:t>
      </w:r>
      <w:proofErr w:type="spellStart"/>
      <w:r w:rsidRPr="00CA096E">
        <w:rPr>
          <w:rFonts w:hint="eastAsia"/>
          <w:sz w:val="20"/>
          <w:szCs w:val="20"/>
          <w:lang w:val="fr-FR" w:eastAsia="ko-KR"/>
        </w:rPr>
        <w:t>Krosaki</w:t>
      </w:r>
      <w:proofErr w:type="spellEnd"/>
      <w:r w:rsidRPr="00CA096E">
        <w:rPr>
          <w:rFonts w:hint="eastAsia"/>
          <w:sz w:val="20"/>
          <w:szCs w:val="20"/>
          <w:lang w:val="fr-FR" w:eastAsia="ko-KR"/>
        </w:rPr>
        <w:t xml:space="preserve"> AMR </w:t>
      </w:r>
      <w:proofErr w:type="spellStart"/>
      <w:r w:rsidRPr="00CA096E">
        <w:rPr>
          <w:rFonts w:hint="eastAsia"/>
          <w:sz w:val="20"/>
          <w:szCs w:val="20"/>
          <w:lang w:val="fr-FR" w:eastAsia="ko-KR"/>
        </w:rPr>
        <w:t>Refractarios</w:t>
      </w:r>
      <w:proofErr w:type="spellEnd"/>
      <w:r w:rsidRPr="00CA096E">
        <w:rPr>
          <w:rFonts w:hint="eastAsia"/>
          <w:sz w:val="20"/>
          <w:szCs w:val="20"/>
          <w:lang w:val="fr-FR" w:eastAsia="ko-KR"/>
        </w:rPr>
        <w:t xml:space="preserve">, SAU, Repsol </w:t>
      </w:r>
      <w:proofErr w:type="spellStart"/>
      <w:r w:rsidRPr="00CA096E">
        <w:rPr>
          <w:rFonts w:hint="eastAsia"/>
          <w:sz w:val="20"/>
          <w:szCs w:val="20"/>
          <w:lang w:val="fr-FR" w:eastAsia="ko-KR"/>
        </w:rPr>
        <w:t>Lubricantes</w:t>
      </w:r>
      <w:proofErr w:type="spellEnd"/>
      <w:r w:rsidRPr="00CA096E">
        <w:rPr>
          <w:rFonts w:hint="eastAsia"/>
          <w:sz w:val="20"/>
          <w:szCs w:val="20"/>
          <w:lang w:val="fr-FR" w:eastAsia="ko-KR"/>
        </w:rPr>
        <w:t xml:space="preserve"> y </w:t>
      </w:r>
      <w:proofErr w:type="spellStart"/>
      <w:r w:rsidRPr="00CA096E">
        <w:rPr>
          <w:rFonts w:hint="eastAsia"/>
          <w:sz w:val="20"/>
          <w:szCs w:val="20"/>
          <w:lang w:val="fr-FR" w:eastAsia="ko-KR"/>
        </w:rPr>
        <w:t>Especialidades</w:t>
      </w:r>
      <w:proofErr w:type="spellEnd"/>
      <w:r w:rsidRPr="00CA096E">
        <w:rPr>
          <w:rFonts w:hint="eastAsia"/>
          <w:sz w:val="20"/>
          <w:szCs w:val="20"/>
          <w:lang w:val="fr-FR" w:eastAsia="ko-KR"/>
        </w:rPr>
        <w:t xml:space="preserve"> S.A., </w:t>
      </w:r>
    </w:p>
    <w:p w14:paraId="427482B9" w14:textId="77777777" w:rsidR="00B411F5" w:rsidRPr="002E7163" w:rsidRDefault="00B411F5" w:rsidP="00B411F5">
      <w:pPr>
        <w:pStyle w:val="Default"/>
        <w:spacing w:line="228" w:lineRule="auto"/>
        <w:ind w:firstLineChars="500" w:firstLine="1000"/>
        <w:rPr>
          <w:sz w:val="20"/>
          <w:szCs w:val="20"/>
          <w:lang w:eastAsia="ko-KR"/>
        </w:rPr>
      </w:pPr>
      <w:r w:rsidRPr="002E7163">
        <w:rPr>
          <w:rFonts w:hint="eastAsia"/>
          <w:sz w:val="20"/>
          <w:szCs w:val="20"/>
          <w:lang w:eastAsia="ko-KR"/>
        </w:rPr>
        <w:t>SCH</w:t>
      </w:r>
      <w:r w:rsidRPr="002E7163">
        <w:rPr>
          <w:rFonts w:hint="eastAsia"/>
          <w:sz w:val="20"/>
          <w:szCs w:val="20"/>
          <w:lang w:eastAsia="ko-KR"/>
        </w:rPr>
        <w:t>Ü</w:t>
      </w:r>
      <w:r w:rsidRPr="002E7163">
        <w:rPr>
          <w:rFonts w:hint="eastAsia"/>
          <w:sz w:val="20"/>
          <w:szCs w:val="20"/>
          <w:lang w:eastAsia="ko-KR"/>
        </w:rPr>
        <w:t>TZ GmbH &amp; Co. KGaA, Atlas Copco AB 등 다수</w:t>
      </w:r>
    </w:p>
    <w:p w14:paraId="0AC7BDB0" w14:textId="77777777" w:rsidR="00B411F5" w:rsidRPr="002E7163" w:rsidRDefault="00B411F5" w:rsidP="00B411F5">
      <w:pPr>
        <w:pStyle w:val="Default"/>
        <w:spacing w:line="228" w:lineRule="auto"/>
        <w:rPr>
          <w:sz w:val="20"/>
          <w:szCs w:val="20"/>
          <w:lang w:eastAsia="ko-KR"/>
        </w:rPr>
      </w:pPr>
      <w:r w:rsidRPr="002E7163">
        <w:rPr>
          <w:rFonts w:hint="eastAsia"/>
          <w:sz w:val="20"/>
          <w:szCs w:val="20"/>
          <w:lang w:eastAsia="ko-KR"/>
        </w:rPr>
        <w:t xml:space="preserve">   - 국내 주요 대기업 심사경력 최다 실적, 평균 15년 이상의 탄소발자국 심사경력 보유자 </w:t>
      </w:r>
      <w:r w:rsidRPr="002E7163">
        <w:rPr>
          <w:sz w:val="20"/>
          <w:szCs w:val="20"/>
          <w:lang w:eastAsia="ko-KR"/>
        </w:rPr>
        <w:t>5</w:t>
      </w:r>
      <w:r w:rsidRPr="002E7163">
        <w:rPr>
          <w:rFonts w:hint="eastAsia"/>
          <w:sz w:val="20"/>
          <w:szCs w:val="20"/>
          <w:lang w:eastAsia="ko-KR"/>
        </w:rPr>
        <w:t>명 확보</w:t>
      </w:r>
    </w:p>
    <w:p w14:paraId="2BC4D18B" w14:textId="77777777" w:rsidR="00B411F5" w:rsidRPr="002E7163" w:rsidRDefault="00B411F5" w:rsidP="00B411F5">
      <w:pPr>
        <w:pStyle w:val="Default"/>
        <w:spacing w:line="228" w:lineRule="auto"/>
        <w:rPr>
          <w:sz w:val="20"/>
          <w:szCs w:val="20"/>
          <w:lang w:eastAsia="ko-KR"/>
        </w:rPr>
      </w:pPr>
      <w:r w:rsidRPr="002E7163">
        <w:rPr>
          <w:rFonts w:hint="eastAsia"/>
          <w:sz w:val="20"/>
          <w:szCs w:val="20"/>
          <w:lang w:eastAsia="ko-KR"/>
        </w:rPr>
        <w:t xml:space="preserve"> </w:t>
      </w:r>
      <w:r w:rsidRPr="002E7163">
        <w:rPr>
          <w:sz w:val="20"/>
          <w:szCs w:val="20"/>
          <w:lang w:eastAsia="ko-KR"/>
        </w:rPr>
        <w:t xml:space="preserve">  - </w:t>
      </w:r>
      <w:r w:rsidRPr="002E7163">
        <w:rPr>
          <w:rFonts w:hint="eastAsia"/>
          <w:sz w:val="20"/>
          <w:szCs w:val="20"/>
          <w:lang w:val="en-GB" w:eastAsia="ko-KR"/>
        </w:rPr>
        <w:t xml:space="preserve">EU 배터리 </w:t>
      </w:r>
      <w:r w:rsidRPr="002E7163">
        <w:rPr>
          <w:sz w:val="20"/>
          <w:szCs w:val="20"/>
          <w:lang w:val="en-GB" w:eastAsia="ko-KR"/>
        </w:rPr>
        <w:t>LMO(Lithium Manganese Oxide)</w:t>
      </w:r>
      <w:r w:rsidRPr="002E7163">
        <w:rPr>
          <w:rFonts w:hint="eastAsia"/>
          <w:sz w:val="20"/>
          <w:szCs w:val="20"/>
          <w:lang w:val="en-GB" w:eastAsia="ko-KR"/>
        </w:rPr>
        <w:t xml:space="preserve">의 ISO 14044(LCA) </w:t>
      </w:r>
      <w:proofErr w:type="gramStart"/>
      <w:r w:rsidRPr="002E7163">
        <w:rPr>
          <w:rFonts w:hint="eastAsia"/>
          <w:sz w:val="20"/>
          <w:szCs w:val="20"/>
          <w:lang w:val="en-GB" w:eastAsia="ko-KR"/>
        </w:rPr>
        <w:t xml:space="preserve">검증 </w:t>
      </w:r>
      <w:r w:rsidRPr="002E7163">
        <w:rPr>
          <w:sz w:val="20"/>
          <w:szCs w:val="20"/>
          <w:lang w:val="en-GB" w:eastAsia="ko-KR"/>
        </w:rPr>
        <w:t>:</w:t>
      </w:r>
      <w:proofErr w:type="gramEnd"/>
      <w:r w:rsidRPr="002E7163">
        <w:rPr>
          <w:sz w:val="20"/>
          <w:szCs w:val="20"/>
          <w:lang w:val="en-GB" w:eastAsia="ko-KR"/>
        </w:rPr>
        <w:t xml:space="preserve"> </w:t>
      </w:r>
      <w:proofErr w:type="spellStart"/>
      <w:r w:rsidRPr="002E7163">
        <w:rPr>
          <w:rFonts w:hint="eastAsia"/>
          <w:sz w:val="20"/>
          <w:szCs w:val="20"/>
          <w:lang w:val="en-GB" w:eastAsia="ko-KR"/>
        </w:rPr>
        <w:t>일진머티리얼즈</w:t>
      </w:r>
      <w:proofErr w:type="spellEnd"/>
      <w:r w:rsidRPr="002E7163">
        <w:rPr>
          <w:rFonts w:hint="eastAsia"/>
          <w:sz w:val="20"/>
          <w:szCs w:val="20"/>
          <w:lang w:val="en-GB" w:eastAsia="ko-KR"/>
        </w:rPr>
        <w:t>(</w:t>
      </w:r>
      <w:r w:rsidRPr="002E7163">
        <w:rPr>
          <w:sz w:val="20"/>
          <w:szCs w:val="20"/>
          <w:lang w:val="en-GB" w:eastAsia="ko-KR"/>
        </w:rPr>
        <w:t>2022</w:t>
      </w:r>
      <w:r w:rsidRPr="002E7163">
        <w:rPr>
          <w:rFonts w:hint="eastAsia"/>
          <w:sz w:val="20"/>
          <w:szCs w:val="20"/>
          <w:lang w:val="en-GB" w:eastAsia="ko-KR"/>
        </w:rPr>
        <w:t>년)</w:t>
      </w:r>
    </w:p>
    <w:p w14:paraId="38A79BB6" w14:textId="77777777" w:rsidR="00B411F5" w:rsidRPr="002E7163" w:rsidRDefault="00B411F5" w:rsidP="00B411F5">
      <w:pPr>
        <w:pStyle w:val="Default"/>
        <w:spacing w:line="228" w:lineRule="auto"/>
        <w:rPr>
          <w:sz w:val="12"/>
          <w:szCs w:val="12"/>
          <w:lang w:val="en-GB" w:eastAsia="ko-KR"/>
        </w:rPr>
      </w:pPr>
    </w:p>
    <w:p w14:paraId="110D6345" w14:textId="77777777" w:rsidR="00B411F5" w:rsidRPr="002E7163" w:rsidRDefault="00B411F5" w:rsidP="00B411F5">
      <w:pPr>
        <w:pStyle w:val="Default"/>
        <w:spacing w:line="228" w:lineRule="auto"/>
        <w:rPr>
          <w:b/>
          <w:bCs/>
          <w:sz w:val="20"/>
          <w:szCs w:val="20"/>
          <w:lang w:eastAsia="ko-KR"/>
        </w:rPr>
      </w:pPr>
      <w:r w:rsidRPr="002E7163">
        <w:rPr>
          <w:b/>
          <w:bCs/>
          <w:sz w:val="20"/>
          <w:szCs w:val="20"/>
          <w:lang w:eastAsia="ko-KR"/>
        </w:rPr>
        <w:t xml:space="preserve">4. </w:t>
      </w:r>
      <w:r w:rsidRPr="002E7163">
        <w:rPr>
          <w:rFonts w:hint="eastAsia"/>
          <w:b/>
          <w:bCs/>
          <w:sz w:val="20"/>
          <w:szCs w:val="20"/>
          <w:lang w:eastAsia="ko-KR"/>
        </w:rPr>
        <w:t>국내</w:t>
      </w:r>
      <w:r w:rsidRPr="002E7163">
        <w:rPr>
          <w:b/>
          <w:bCs/>
          <w:sz w:val="20"/>
          <w:szCs w:val="20"/>
          <w:lang w:eastAsia="ko-KR"/>
        </w:rPr>
        <w:t xml:space="preserve"> </w:t>
      </w:r>
      <w:r w:rsidRPr="002E7163">
        <w:rPr>
          <w:rFonts w:hint="eastAsia"/>
          <w:b/>
          <w:bCs/>
          <w:sz w:val="20"/>
          <w:szCs w:val="20"/>
          <w:lang w:eastAsia="ko-KR"/>
        </w:rPr>
        <w:t>최초</w:t>
      </w:r>
      <w:r w:rsidRPr="002E7163">
        <w:rPr>
          <w:b/>
          <w:bCs/>
          <w:sz w:val="20"/>
          <w:szCs w:val="20"/>
          <w:lang w:eastAsia="ko-KR"/>
        </w:rPr>
        <w:t xml:space="preserve"> </w:t>
      </w:r>
      <w:r w:rsidRPr="002E7163">
        <w:rPr>
          <w:rFonts w:hint="eastAsia"/>
          <w:b/>
          <w:bCs/>
          <w:sz w:val="20"/>
          <w:szCs w:val="20"/>
          <w:lang w:eastAsia="ko-KR"/>
        </w:rPr>
        <w:t xml:space="preserve">탄소발자국 검증기관 업무수행 </w:t>
      </w:r>
      <w:r w:rsidRPr="002E7163">
        <w:rPr>
          <w:b/>
          <w:bCs/>
          <w:sz w:val="20"/>
          <w:szCs w:val="20"/>
          <w:lang w:eastAsia="ko-KR"/>
        </w:rPr>
        <w:t>(10</w:t>
      </w:r>
      <w:r w:rsidRPr="002E7163">
        <w:rPr>
          <w:rFonts w:hint="eastAsia"/>
          <w:b/>
          <w:bCs/>
          <w:sz w:val="20"/>
          <w:szCs w:val="20"/>
          <w:lang w:eastAsia="ko-KR"/>
        </w:rPr>
        <w:t>년 이상의 탄소발자국 검증 경험)</w:t>
      </w:r>
    </w:p>
    <w:p w14:paraId="49A612DA" w14:textId="77777777" w:rsidR="00B411F5" w:rsidRPr="002E7163" w:rsidRDefault="00B411F5" w:rsidP="00B411F5">
      <w:pPr>
        <w:pStyle w:val="Default"/>
        <w:spacing w:line="228" w:lineRule="auto"/>
        <w:rPr>
          <w:sz w:val="20"/>
          <w:szCs w:val="20"/>
          <w:lang w:eastAsia="ko-KR"/>
        </w:rPr>
      </w:pPr>
      <w:r w:rsidRPr="002E7163">
        <w:rPr>
          <w:rFonts w:hint="eastAsia"/>
          <w:sz w:val="20"/>
          <w:szCs w:val="20"/>
          <w:lang w:eastAsia="ko-KR"/>
        </w:rPr>
        <w:t xml:space="preserve">  - 국내 최초로 </w:t>
      </w:r>
      <w:r w:rsidRPr="002E7163">
        <w:rPr>
          <w:sz w:val="20"/>
          <w:szCs w:val="20"/>
          <w:lang w:eastAsia="ko-KR"/>
        </w:rPr>
        <w:t>2013</w:t>
      </w:r>
      <w:r w:rsidRPr="002E7163">
        <w:rPr>
          <w:rFonts w:hint="eastAsia"/>
          <w:sz w:val="20"/>
          <w:szCs w:val="20"/>
          <w:lang w:eastAsia="ko-KR"/>
        </w:rPr>
        <w:t xml:space="preserve">년 한국생산기술연구원과 함께 </w:t>
      </w:r>
      <w:r w:rsidRPr="002E7163">
        <w:rPr>
          <w:sz w:val="20"/>
          <w:szCs w:val="20"/>
          <w:lang w:eastAsia="ko-KR"/>
        </w:rPr>
        <w:t>‘</w:t>
      </w:r>
      <w:r w:rsidRPr="002E7163">
        <w:rPr>
          <w:rFonts w:hint="eastAsia"/>
          <w:sz w:val="20"/>
          <w:szCs w:val="20"/>
          <w:lang w:eastAsia="ko-KR"/>
        </w:rPr>
        <w:t xml:space="preserve">해외 </w:t>
      </w:r>
      <w:proofErr w:type="spellStart"/>
      <w:r w:rsidRPr="002E7163">
        <w:rPr>
          <w:rFonts w:hint="eastAsia"/>
          <w:sz w:val="20"/>
          <w:szCs w:val="20"/>
          <w:lang w:eastAsia="ko-KR"/>
        </w:rPr>
        <w:t>탄소라벨링</w:t>
      </w:r>
      <w:proofErr w:type="spellEnd"/>
      <w:r w:rsidRPr="002E7163">
        <w:rPr>
          <w:rFonts w:hint="eastAsia"/>
          <w:sz w:val="20"/>
          <w:szCs w:val="20"/>
          <w:lang w:eastAsia="ko-KR"/>
        </w:rPr>
        <w:t xml:space="preserve"> 마크지원제도(現 </w:t>
      </w:r>
      <w:proofErr w:type="spellStart"/>
      <w:r w:rsidRPr="002E7163">
        <w:rPr>
          <w:rFonts w:hint="eastAsia"/>
          <w:sz w:val="20"/>
          <w:szCs w:val="20"/>
          <w:lang w:eastAsia="ko-KR"/>
        </w:rPr>
        <w:t>국제통용발자국</w:t>
      </w:r>
      <w:proofErr w:type="spellEnd"/>
      <w:r w:rsidRPr="002E7163">
        <w:rPr>
          <w:rFonts w:hint="eastAsia"/>
          <w:sz w:val="20"/>
          <w:szCs w:val="20"/>
          <w:lang w:eastAsia="ko-KR"/>
        </w:rPr>
        <w:t xml:space="preserve"> </w:t>
      </w:r>
    </w:p>
    <w:p w14:paraId="032E054C" w14:textId="77777777" w:rsidR="00B411F5" w:rsidRPr="002E7163" w:rsidRDefault="00B411F5" w:rsidP="00B411F5">
      <w:pPr>
        <w:pStyle w:val="Default"/>
        <w:spacing w:line="228" w:lineRule="auto"/>
        <w:ind w:firstLineChars="200" w:firstLine="400"/>
        <w:rPr>
          <w:sz w:val="20"/>
          <w:szCs w:val="20"/>
          <w:lang w:eastAsia="ko-KR"/>
        </w:rPr>
      </w:pPr>
      <w:r w:rsidRPr="002E7163">
        <w:rPr>
          <w:rFonts w:hint="eastAsia"/>
          <w:sz w:val="20"/>
          <w:szCs w:val="20"/>
          <w:lang w:eastAsia="ko-KR"/>
        </w:rPr>
        <w:t xml:space="preserve">검증제도)를 도입하여 </w:t>
      </w:r>
      <w:r w:rsidRPr="002E7163">
        <w:rPr>
          <w:sz w:val="20"/>
          <w:szCs w:val="20"/>
          <w:lang w:eastAsia="ko-KR"/>
        </w:rPr>
        <w:t xml:space="preserve">SK Hynix, </w:t>
      </w:r>
      <w:r w:rsidRPr="002E7163">
        <w:rPr>
          <w:rFonts w:hint="eastAsia"/>
          <w:sz w:val="20"/>
          <w:szCs w:val="20"/>
          <w:lang w:eastAsia="ko-KR"/>
        </w:rPr>
        <w:t xml:space="preserve">효성 등 검증심사를 </w:t>
      </w:r>
      <w:proofErr w:type="gramStart"/>
      <w:r w:rsidRPr="002E7163">
        <w:rPr>
          <w:rFonts w:hint="eastAsia"/>
          <w:sz w:val="20"/>
          <w:szCs w:val="20"/>
          <w:lang w:eastAsia="ko-KR"/>
        </w:rPr>
        <w:t>수행 함</w:t>
      </w:r>
      <w:proofErr w:type="gramEnd"/>
      <w:r w:rsidRPr="002E7163">
        <w:rPr>
          <w:rFonts w:hint="eastAsia"/>
          <w:sz w:val="20"/>
          <w:szCs w:val="20"/>
          <w:lang w:eastAsia="ko-KR"/>
        </w:rPr>
        <w:t>.</w:t>
      </w:r>
      <w:r w:rsidRPr="002E7163">
        <w:rPr>
          <w:sz w:val="20"/>
          <w:szCs w:val="20"/>
          <w:lang w:eastAsia="ko-KR"/>
        </w:rPr>
        <w:t xml:space="preserve"> </w:t>
      </w:r>
      <w:r w:rsidRPr="002E7163">
        <w:rPr>
          <w:rFonts w:hint="eastAsia"/>
          <w:sz w:val="20"/>
          <w:szCs w:val="20"/>
          <w:lang w:eastAsia="ko-KR"/>
        </w:rPr>
        <w:br/>
        <w:t xml:space="preserve"> </w:t>
      </w:r>
      <w:r w:rsidRPr="002E7163">
        <w:rPr>
          <w:sz w:val="20"/>
          <w:szCs w:val="20"/>
          <w:lang w:eastAsia="ko-KR"/>
        </w:rPr>
        <w:t xml:space="preserve"> - </w:t>
      </w:r>
      <w:r w:rsidRPr="002E7163">
        <w:rPr>
          <w:rFonts w:hint="eastAsia"/>
          <w:sz w:val="20"/>
          <w:szCs w:val="20"/>
          <w:lang w:eastAsia="ko-KR"/>
        </w:rPr>
        <w:t xml:space="preserve">국내 제도 도입 이전 </w:t>
      </w:r>
      <w:r w:rsidRPr="002E7163">
        <w:rPr>
          <w:sz w:val="20"/>
          <w:szCs w:val="20"/>
          <w:lang w:eastAsia="ko-KR"/>
        </w:rPr>
        <w:t>PAS 2050:2008 (</w:t>
      </w:r>
      <w:proofErr w:type="spellStart"/>
      <w:r w:rsidRPr="002E7163">
        <w:rPr>
          <w:rFonts w:hint="eastAsia"/>
          <w:sz w:val="20"/>
          <w:szCs w:val="20"/>
          <w:lang w:eastAsia="ko-KR"/>
        </w:rPr>
        <w:t>탄소라벨링</w:t>
      </w:r>
      <w:proofErr w:type="spellEnd"/>
      <w:r w:rsidRPr="002E7163">
        <w:rPr>
          <w:rFonts w:hint="eastAsia"/>
          <w:sz w:val="20"/>
          <w:szCs w:val="20"/>
          <w:lang w:eastAsia="ko-KR"/>
        </w:rPr>
        <w:t>)</w:t>
      </w:r>
      <w:r w:rsidRPr="002E7163">
        <w:rPr>
          <w:sz w:val="20"/>
          <w:szCs w:val="20"/>
          <w:lang w:eastAsia="ko-KR"/>
        </w:rPr>
        <w:t xml:space="preserve"> </w:t>
      </w:r>
      <w:r w:rsidRPr="002E7163">
        <w:rPr>
          <w:rFonts w:hint="eastAsia"/>
          <w:sz w:val="20"/>
          <w:szCs w:val="20"/>
          <w:lang w:eastAsia="ko-KR"/>
        </w:rPr>
        <w:t xml:space="preserve">검증을 </w:t>
      </w:r>
      <w:r w:rsidRPr="002E7163">
        <w:rPr>
          <w:sz w:val="20"/>
          <w:szCs w:val="20"/>
          <w:lang w:eastAsia="ko-KR"/>
        </w:rPr>
        <w:t>2008</w:t>
      </w:r>
      <w:r w:rsidRPr="002E7163">
        <w:rPr>
          <w:rFonts w:hint="eastAsia"/>
          <w:sz w:val="20"/>
          <w:szCs w:val="20"/>
          <w:lang w:eastAsia="ko-KR"/>
        </w:rPr>
        <w:t xml:space="preserve">년부터 </w:t>
      </w:r>
      <w:proofErr w:type="gramStart"/>
      <w:r w:rsidRPr="002E7163">
        <w:rPr>
          <w:rFonts w:hint="eastAsia"/>
          <w:sz w:val="20"/>
          <w:szCs w:val="20"/>
          <w:lang w:eastAsia="ko-KR"/>
        </w:rPr>
        <w:t>수행 함</w:t>
      </w:r>
      <w:proofErr w:type="gramEnd"/>
      <w:r w:rsidRPr="002E7163">
        <w:rPr>
          <w:rFonts w:hint="eastAsia"/>
          <w:sz w:val="20"/>
          <w:szCs w:val="20"/>
          <w:lang w:eastAsia="ko-KR"/>
        </w:rPr>
        <w:t>.</w:t>
      </w:r>
      <w:r w:rsidRPr="002E7163">
        <w:rPr>
          <w:sz w:val="20"/>
          <w:szCs w:val="20"/>
          <w:lang w:eastAsia="ko-KR"/>
        </w:rPr>
        <w:t xml:space="preserve"> </w:t>
      </w:r>
    </w:p>
    <w:p w14:paraId="178DEEC2" w14:textId="77777777" w:rsidR="00B411F5" w:rsidRPr="002E7163" w:rsidRDefault="00B411F5" w:rsidP="00B411F5">
      <w:pPr>
        <w:pStyle w:val="Default"/>
        <w:spacing w:line="228" w:lineRule="auto"/>
        <w:rPr>
          <w:sz w:val="20"/>
          <w:szCs w:val="20"/>
          <w:lang w:eastAsia="ko-KR"/>
        </w:rPr>
      </w:pPr>
      <w:r w:rsidRPr="002E7163">
        <w:rPr>
          <w:sz w:val="20"/>
          <w:szCs w:val="20"/>
          <w:lang w:eastAsia="ko-KR"/>
        </w:rPr>
        <w:t xml:space="preserve">  - </w:t>
      </w:r>
      <w:r w:rsidRPr="002E7163">
        <w:rPr>
          <w:rFonts w:hint="eastAsia"/>
          <w:sz w:val="20"/>
          <w:szCs w:val="20"/>
          <w:lang w:eastAsia="ko-KR"/>
        </w:rPr>
        <w:t>환경부(국립환경과학원)</w:t>
      </w:r>
      <w:r w:rsidRPr="002E7163">
        <w:rPr>
          <w:sz w:val="20"/>
          <w:szCs w:val="20"/>
          <w:lang w:eastAsia="ko-KR"/>
        </w:rPr>
        <w:t xml:space="preserve"> </w:t>
      </w:r>
      <w:r w:rsidRPr="002E7163">
        <w:rPr>
          <w:rFonts w:hint="eastAsia"/>
          <w:sz w:val="20"/>
          <w:szCs w:val="20"/>
          <w:lang w:eastAsia="ko-KR"/>
        </w:rPr>
        <w:t>I</w:t>
      </w:r>
      <w:r w:rsidRPr="002E7163">
        <w:rPr>
          <w:sz w:val="20"/>
          <w:szCs w:val="20"/>
          <w:lang w:eastAsia="ko-KR"/>
        </w:rPr>
        <w:t>SO 14067</w:t>
      </w:r>
      <w:r w:rsidRPr="002E7163">
        <w:rPr>
          <w:rFonts w:hint="eastAsia"/>
          <w:sz w:val="20"/>
          <w:szCs w:val="20"/>
          <w:lang w:eastAsia="ko-KR"/>
        </w:rPr>
        <w:t xml:space="preserve">탄소발자국 검증기관 </w:t>
      </w:r>
      <w:proofErr w:type="gramStart"/>
      <w:r w:rsidRPr="002E7163">
        <w:rPr>
          <w:rFonts w:hint="eastAsia"/>
          <w:sz w:val="20"/>
          <w:szCs w:val="20"/>
          <w:lang w:eastAsia="ko-KR"/>
        </w:rPr>
        <w:t xml:space="preserve">지정 </w:t>
      </w:r>
      <w:r w:rsidRPr="002E7163">
        <w:rPr>
          <w:sz w:val="20"/>
          <w:szCs w:val="20"/>
          <w:lang w:eastAsia="ko-KR"/>
        </w:rPr>
        <w:t>:</w:t>
      </w:r>
      <w:proofErr w:type="gramEnd"/>
      <w:r w:rsidRPr="002E7163">
        <w:rPr>
          <w:sz w:val="20"/>
          <w:szCs w:val="20"/>
          <w:lang w:eastAsia="ko-KR"/>
        </w:rPr>
        <w:t xml:space="preserve"> ISO/IEC 17029</w:t>
      </w:r>
      <w:r w:rsidRPr="002E7163">
        <w:rPr>
          <w:rFonts w:hint="eastAsia"/>
          <w:sz w:val="20"/>
          <w:szCs w:val="20"/>
          <w:lang w:eastAsia="ko-KR"/>
        </w:rPr>
        <w:t xml:space="preserve">기반 상호인정 체계 </w:t>
      </w:r>
      <w:proofErr w:type="gramStart"/>
      <w:r w:rsidRPr="002E7163">
        <w:rPr>
          <w:rFonts w:hint="eastAsia"/>
          <w:sz w:val="20"/>
          <w:szCs w:val="20"/>
          <w:lang w:eastAsia="ko-KR"/>
        </w:rPr>
        <w:t>마련 함</w:t>
      </w:r>
      <w:proofErr w:type="gramEnd"/>
      <w:r w:rsidRPr="002E7163">
        <w:rPr>
          <w:rFonts w:hint="eastAsia"/>
          <w:sz w:val="20"/>
          <w:szCs w:val="20"/>
          <w:lang w:eastAsia="ko-KR"/>
        </w:rPr>
        <w:t xml:space="preserve">. </w:t>
      </w:r>
    </w:p>
    <w:p w14:paraId="3B0D3A28" w14:textId="77777777" w:rsidR="00B411F5" w:rsidRPr="002E7163" w:rsidRDefault="00B411F5" w:rsidP="00B411F5">
      <w:pPr>
        <w:pStyle w:val="Default"/>
        <w:spacing w:line="228" w:lineRule="auto"/>
        <w:rPr>
          <w:sz w:val="12"/>
          <w:szCs w:val="12"/>
          <w:lang w:val="en-GB" w:eastAsia="ko-KR"/>
        </w:rPr>
      </w:pPr>
    </w:p>
    <w:p w14:paraId="057CEB6C" w14:textId="77777777" w:rsidR="00B411F5" w:rsidRPr="002E7163" w:rsidRDefault="00B411F5" w:rsidP="00B411F5">
      <w:pPr>
        <w:pStyle w:val="Default"/>
        <w:spacing w:line="228" w:lineRule="auto"/>
        <w:rPr>
          <w:b/>
          <w:bCs/>
          <w:sz w:val="20"/>
          <w:szCs w:val="20"/>
          <w:lang w:eastAsia="ko-KR"/>
        </w:rPr>
      </w:pPr>
      <w:r w:rsidRPr="002E7163">
        <w:rPr>
          <w:b/>
          <w:bCs/>
          <w:sz w:val="20"/>
          <w:szCs w:val="20"/>
          <w:lang w:eastAsia="ko-KR"/>
        </w:rPr>
        <w:t xml:space="preserve">5. </w:t>
      </w:r>
      <w:r w:rsidRPr="002E7163">
        <w:rPr>
          <w:rFonts w:hint="eastAsia"/>
          <w:b/>
          <w:bCs/>
          <w:sz w:val="20"/>
          <w:szCs w:val="20"/>
          <w:lang w:eastAsia="ko-KR"/>
        </w:rPr>
        <w:t xml:space="preserve">ISO </w:t>
      </w:r>
      <w:r w:rsidRPr="002E7163">
        <w:rPr>
          <w:b/>
          <w:bCs/>
          <w:sz w:val="20"/>
          <w:szCs w:val="20"/>
          <w:lang w:eastAsia="ko-KR"/>
        </w:rPr>
        <w:t xml:space="preserve">14067 </w:t>
      </w:r>
      <w:r w:rsidRPr="002E7163">
        <w:rPr>
          <w:rFonts w:hint="eastAsia"/>
          <w:b/>
          <w:bCs/>
          <w:sz w:val="20"/>
          <w:szCs w:val="20"/>
          <w:lang w:eastAsia="ko-KR"/>
        </w:rPr>
        <w:t>탄소발자국 검증의 글로벌 확장성</w:t>
      </w:r>
    </w:p>
    <w:p w14:paraId="24604E60" w14:textId="77777777" w:rsidR="00B411F5" w:rsidRPr="002E7163" w:rsidRDefault="00B411F5" w:rsidP="00B411F5">
      <w:pPr>
        <w:pStyle w:val="Default"/>
        <w:spacing w:line="228" w:lineRule="auto"/>
        <w:rPr>
          <w:sz w:val="20"/>
          <w:szCs w:val="20"/>
          <w:lang w:eastAsia="ko-KR"/>
        </w:rPr>
      </w:pPr>
      <w:r w:rsidRPr="002E7163">
        <w:rPr>
          <w:rFonts w:hint="eastAsia"/>
          <w:sz w:val="20"/>
          <w:szCs w:val="20"/>
          <w:lang w:eastAsia="ko-KR"/>
        </w:rPr>
        <w:t xml:space="preserve">  - SK, 삼성, 현대 등 주요 대기업은 LRQA Global office를 통해 해외사업장 심사 중</w:t>
      </w:r>
    </w:p>
    <w:p w14:paraId="1DAB7EEF" w14:textId="77777777" w:rsidR="00B411F5" w:rsidRPr="002E7163" w:rsidRDefault="00B411F5" w:rsidP="00B411F5">
      <w:pPr>
        <w:pStyle w:val="Default"/>
        <w:spacing w:line="228" w:lineRule="auto"/>
        <w:rPr>
          <w:sz w:val="20"/>
          <w:szCs w:val="20"/>
          <w:lang w:val="en-GB" w:eastAsia="ko-KR"/>
        </w:rPr>
      </w:pPr>
      <w:r w:rsidRPr="002E7163">
        <w:rPr>
          <w:rFonts w:hint="eastAsia"/>
          <w:sz w:val="20"/>
          <w:szCs w:val="20"/>
          <w:lang w:val="en-GB" w:eastAsia="ko-KR"/>
        </w:rPr>
        <w:t xml:space="preserve">  - 추후 해외로 검증범위 확대 시 현지 심사원 및 전문가 활용이 용이</w:t>
      </w:r>
    </w:p>
    <w:p w14:paraId="57316A4B" w14:textId="77777777" w:rsidR="00B411F5" w:rsidRPr="002E7163" w:rsidRDefault="00B411F5" w:rsidP="00B411F5">
      <w:pPr>
        <w:pStyle w:val="Default"/>
        <w:spacing w:line="228" w:lineRule="auto"/>
        <w:rPr>
          <w:sz w:val="12"/>
          <w:szCs w:val="12"/>
          <w:lang w:val="en-GB" w:eastAsia="ko-KR"/>
        </w:rPr>
      </w:pPr>
    </w:p>
    <w:p w14:paraId="1DC7A66D" w14:textId="77777777" w:rsidR="00B411F5" w:rsidRPr="002E7163" w:rsidRDefault="00B411F5" w:rsidP="00B411F5">
      <w:pPr>
        <w:pStyle w:val="Default"/>
        <w:spacing w:line="228" w:lineRule="auto"/>
        <w:rPr>
          <w:sz w:val="20"/>
          <w:szCs w:val="20"/>
          <w:lang w:eastAsia="ko-KR"/>
        </w:rPr>
      </w:pPr>
      <w:r w:rsidRPr="002E7163">
        <w:rPr>
          <w:b/>
          <w:bCs/>
          <w:sz w:val="20"/>
          <w:szCs w:val="20"/>
          <w:lang w:eastAsia="ko-KR"/>
        </w:rPr>
        <w:t xml:space="preserve">6. </w:t>
      </w:r>
      <w:r w:rsidRPr="002E7163">
        <w:rPr>
          <w:rFonts w:hint="eastAsia"/>
          <w:b/>
          <w:bCs/>
          <w:sz w:val="20"/>
          <w:szCs w:val="20"/>
          <w:lang w:eastAsia="ko-KR"/>
        </w:rPr>
        <w:t>국내 최초 탄소발자국(</w:t>
      </w:r>
      <w:r w:rsidRPr="002E7163">
        <w:rPr>
          <w:b/>
          <w:bCs/>
          <w:sz w:val="20"/>
          <w:szCs w:val="20"/>
          <w:lang w:eastAsia="ko-KR"/>
        </w:rPr>
        <w:t>PAS 2050, ISO 14067)</w:t>
      </w:r>
      <w:r w:rsidRPr="002E7163">
        <w:rPr>
          <w:sz w:val="20"/>
          <w:szCs w:val="20"/>
          <w:lang w:eastAsia="ko-KR"/>
        </w:rPr>
        <w:t xml:space="preserve"> </w:t>
      </w:r>
      <w:proofErr w:type="gramStart"/>
      <w:r w:rsidRPr="002E7163">
        <w:rPr>
          <w:rFonts w:hint="eastAsia"/>
          <w:sz w:val="20"/>
          <w:szCs w:val="20"/>
          <w:lang w:eastAsia="ko-KR"/>
        </w:rPr>
        <w:t xml:space="preserve">검증심사 </w:t>
      </w:r>
      <w:r w:rsidRPr="002E7163">
        <w:rPr>
          <w:sz w:val="20"/>
          <w:szCs w:val="20"/>
          <w:lang w:eastAsia="ko-KR"/>
        </w:rPr>
        <w:t>:</w:t>
      </w:r>
      <w:proofErr w:type="gramEnd"/>
      <w:r w:rsidRPr="002E7163">
        <w:rPr>
          <w:sz w:val="20"/>
          <w:szCs w:val="20"/>
          <w:lang w:eastAsia="ko-KR"/>
        </w:rPr>
        <w:t xml:space="preserve"> </w:t>
      </w:r>
      <w:r w:rsidRPr="002E7163">
        <w:rPr>
          <w:rFonts w:hint="eastAsia"/>
          <w:sz w:val="20"/>
          <w:szCs w:val="20"/>
          <w:lang w:eastAsia="ko-KR"/>
        </w:rPr>
        <w:t>효성,</w:t>
      </w:r>
      <w:r w:rsidRPr="002E7163">
        <w:rPr>
          <w:sz w:val="20"/>
          <w:szCs w:val="20"/>
          <w:lang w:eastAsia="ko-KR"/>
        </w:rPr>
        <w:t xml:space="preserve"> SK</w:t>
      </w:r>
      <w:r w:rsidRPr="002E7163">
        <w:rPr>
          <w:rFonts w:hint="eastAsia"/>
          <w:sz w:val="20"/>
          <w:szCs w:val="20"/>
          <w:lang w:eastAsia="ko-KR"/>
        </w:rPr>
        <w:t>하이닉스</w:t>
      </w:r>
    </w:p>
    <w:p w14:paraId="0F485BA6" w14:textId="77777777" w:rsidR="00B411F5" w:rsidRPr="002E7163" w:rsidRDefault="00B411F5" w:rsidP="00B411F5">
      <w:pPr>
        <w:pStyle w:val="Default"/>
        <w:spacing w:line="228" w:lineRule="auto"/>
        <w:rPr>
          <w:sz w:val="12"/>
          <w:szCs w:val="12"/>
          <w:lang w:eastAsia="ko-KR"/>
        </w:rPr>
      </w:pPr>
    </w:p>
    <w:p w14:paraId="65F09DAF" w14:textId="77777777" w:rsidR="00B411F5" w:rsidRPr="002E7163" w:rsidRDefault="00B411F5" w:rsidP="00B411F5">
      <w:pPr>
        <w:pStyle w:val="Default"/>
        <w:spacing w:line="228" w:lineRule="auto"/>
        <w:rPr>
          <w:sz w:val="20"/>
          <w:szCs w:val="20"/>
          <w:lang w:eastAsia="ko-KR"/>
        </w:rPr>
      </w:pPr>
      <w:r w:rsidRPr="002E7163">
        <w:rPr>
          <w:b/>
          <w:bCs/>
          <w:sz w:val="20"/>
          <w:szCs w:val="20"/>
          <w:lang w:eastAsia="ko-KR"/>
        </w:rPr>
        <w:t xml:space="preserve">7. </w:t>
      </w:r>
      <w:r w:rsidRPr="002E7163">
        <w:rPr>
          <w:rFonts w:hint="eastAsia"/>
          <w:b/>
          <w:bCs/>
          <w:sz w:val="20"/>
          <w:szCs w:val="20"/>
          <w:lang w:eastAsia="ko-KR"/>
        </w:rPr>
        <w:t>탄소발자국(</w:t>
      </w:r>
      <w:r w:rsidRPr="002E7163">
        <w:rPr>
          <w:b/>
          <w:bCs/>
          <w:sz w:val="20"/>
          <w:szCs w:val="20"/>
          <w:lang w:eastAsia="ko-KR"/>
        </w:rPr>
        <w:t>ISO 14067)</w:t>
      </w:r>
      <w:r w:rsidRPr="002E7163">
        <w:rPr>
          <w:sz w:val="20"/>
          <w:szCs w:val="20"/>
          <w:lang w:eastAsia="ko-KR"/>
        </w:rPr>
        <w:t xml:space="preserve"> </w:t>
      </w:r>
      <w:r w:rsidRPr="002E7163">
        <w:rPr>
          <w:rFonts w:hint="eastAsia"/>
          <w:sz w:val="20"/>
          <w:szCs w:val="20"/>
          <w:lang w:eastAsia="ko-KR"/>
        </w:rPr>
        <w:t>실무자 및 검증심사원 과정 보유</w:t>
      </w:r>
    </w:p>
    <w:p w14:paraId="5ADE2D1F" w14:textId="77777777" w:rsidR="00B411F5" w:rsidRPr="008F7EEE" w:rsidRDefault="00B411F5" w:rsidP="00B411F5">
      <w:pPr>
        <w:pStyle w:val="Default"/>
        <w:spacing w:line="228" w:lineRule="auto"/>
        <w:rPr>
          <w:sz w:val="14"/>
          <w:szCs w:val="14"/>
          <w:lang w:eastAsia="ko-KR"/>
        </w:rPr>
      </w:pPr>
    </w:p>
    <w:p w14:paraId="1875E358" w14:textId="77777777" w:rsidR="00B411F5" w:rsidRPr="003B26E2" w:rsidRDefault="00B411F5" w:rsidP="00B411F5">
      <w:pPr>
        <w:pStyle w:val="Default"/>
        <w:spacing w:line="228" w:lineRule="auto"/>
        <w:rPr>
          <w:b/>
          <w:bCs/>
          <w:sz w:val="20"/>
          <w:szCs w:val="20"/>
          <w:lang w:eastAsia="ko-KR"/>
        </w:rPr>
      </w:pPr>
      <w:r>
        <w:rPr>
          <w:b/>
          <w:bCs/>
          <w:sz w:val="20"/>
          <w:szCs w:val="20"/>
          <w:lang w:eastAsia="ko-KR"/>
        </w:rPr>
        <w:t>8</w:t>
      </w:r>
      <w:r w:rsidRPr="00464FEE">
        <w:rPr>
          <w:b/>
          <w:bCs/>
          <w:sz w:val="20"/>
          <w:szCs w:val="20"/>
          <w:lang w:eastAsia="ko-KR"/>
        </w:rPr>
        <w:t xml:space="preserve">. </w:t>
      </w:r>
      <w:r w:rsidRPr="003B26E2">
        <w:rPr>
          <w:rFonts w:hint="eastAsia"/>
          <w:b/>
          <w:bCs/>
          <w:sz w:val="20"/>
          <w:szCs w:val="20"/>
          <w:lang w:eastAsia="ko-KR"/>
        </w:rPr>
        <w:t>ESG/탄소중립 관련 사업 연계 가능</w:t>
      </w:r>
    </w:p>
    <w:p w14:paraId="7D9F5BB7" w14:textId="77777777" w:rsidR="00B411F5" w:rsidRPr="003B26E2" w:rsidRDefault="00B411F5" w:rsidP="00B411F5">
      <w:pPr>
        <w:pStyle w:val="Default"/>
        <w:spacing w:line="228" w:lineRule="auto"/>
        <w:rPr>
          <w:sz w:val="20"/>
          <w:szCs w:val="20"/>
          <w:lang w:eastAsia="ko-KR"/>
        </w:rPr>
      </w:pPr>
      <w:r w:rsidRPr="003B26E2">
        <w:rPr>
          <w:rFonts w:hint="eastAsia"/>
          <w:sz w:val="20"/>
          <w:szCs w:val="20"/>
          <w:lang w:eastAsia="ko-KR"/>
        </w:rPr>
        <w:t xml:space="preserve">  - 국내최초 PAS2060 글로벌 표준 탄소중립 </w:t>
      </w:r>
      <w:proofErr w:type="gramStart"/>
      <w:r w:rsidRPr="003B26E2">
        <w:rPr>
          <w:rFonts w:hint="eastAsia"/>
          <w:sz w:val="20"/>
          <w:szCs w:val="20"/>
          <w:lang w:eastAsia="ko-KR"/>
        </w:rPr>
        <w:t>검증심사 :</w:t>
      </w:r>
      <w:proofErr w:type="gramEnd"/>
      <w:r w:rsidRPr="003B26E2">
        <w:rPr>
          <w:rFonts w:hint="eastAsia"/>
          <w:sz w:val="20"/>
          <w:szCs w:val="20"/>
          <w:lang w:eastAsia="ko-KR"/>
        </w:rPr>
        <w:t xml:space="preserve"> 현대제철/당진시청</w:t>
      </w:r>
    </w:p>
    <w:p w14:paraId="658E76E3" w14:textId="77777777" w:rsidR="00B411F5" w:rsidRDefault="00B411F5" w:rsidP="00B411F5">
      <w:pPr>
        <w:pStyle w:val="Default"/>
        <w:spacing w:line="228" w:lineRule="auto"/>
        <w:rPr>
          <w:sz w:val="20"/>
          <w:szCs w:val="20"/>
          <w:lang w:val="en-GB" w:eastAsia="ko-KR"/>
        </w:rPr>
      </w:pPr>
      <w:r w:rsidRPr="0043626F">
        <w:rPr>
          <w:rFonts w:hint="eastAsia"/>
          <w:sz w:val="20"/>
          <w:szCs w:val="20"/>
          <w:lang w:val="en-GB" w:eastAsia="ko-KR"/>
        </w:rPr>
        <w:t xml:space="preserve">  - 글로벌 ESG 전문업체 ELEVATE 인수를 통한 ESG 공급망 대응 가능</w:t>
      </w:r>
    </w:p>
    <w:p w14:paraId="2573C29A" w14:textId="77777777" w:rsidR="00B411F5" w:rsidRDefault="00B411F5" w:rsidP="00B411F5">
      <w:pPr>
        <w:pStyle w:val="Default"/>
        <w:spacing w:line="228" w:lineRule="auto"/>
        <w:rPr>
          <w:sz w:val="20"/>
          <w:szCs w:val="20"/>
          <w:lang w:val="en-GB" w:eastAsia="ko-KR"/>
        </w:rPr>
      </w:pPr>
      <w:r>
        <w:rPr>
          <w:rFonts w:hint="eastAsia"/>
          <w:sz w:val="20"/>
          <w:szCs w:val="20"/>
          <w:lang w:val="en-GB" w:eastAsia="ko-KR"/>
        </w:rPr>
        <w:t xml:space="preserve"> </w:t>
      </w:r>
      <w:r>
        <w:rPr>
          <w:sz w:val="20"/>
          <w:szCs w:val="20"/>
          <w:lang w:val="en-GB" w:eastAsia="ko-KR"/>
        </w:rPr>
        <w:t xml:space="preserve"> - </w:t>
      </w:r>
      <w:r w:rsidRPr="00A703B6">
        <w:rPr>
          <w:rFonts w:hint="eastAsia"/>
          <w:sz w:val="20"/>
          <w:szCs w:val="20"/>
          <w:lang w:val="en-GB" w:eastAsia="ko-KR"/>
        </w:rPr>
        <w:t>온실가스 기타간접배출(Scope3) 검증 및 온실가스 감축사업 방법론 평가</w:t>
      </w:r>
    </w:p>
    <w:p w14:paraId="64FD4324" w14:textId="77777777" w:rsidR="00B411F5" w:rsidRPr="0069371A" w:rsidRDefault="00B411F5" w:rsidP="00B411F5">
      <w:pPr>
        <w:pStyle w:val="Default"/>
        <w:spacing w:line="228" w:lineRule="auto"/>
        <w:rPr>
          <w:sz w:val="12"/>
          <w:szCs w:val="12"/>
          <w:lang w:val="en-GB" w:eastAsia="ko-KR"/>
        </w:rPr>
      </w:pPr>
    </w:p>
    <w:p w14:paraId="6305BAEE" w14:textId="77777777" w:rsidR="00B411F5" w:rsidRPr="007312AC" w:rsidRDefault="00B411F5" w:rsidP="00B411F5">
      <w:pPr>
        <w:pStyle w:val="Default"/>
        <w:spacing w:line="228" w:lineRule="auto"/>
        <w:rPr>
          <w:b/>
          <w:bCs/>
          <w:sz w:val="20"/>
          <w:szCs w:val="20"/>
          <w:lang w:eastAsia="ko-KR"/>
        </w:rPr>
      </w:pPr>
      <w:r>
        <w:rPr>
          <w:b/>
          <w:bCs/>
          <w:sz w:val="20"/>
          <w:szCs w:val="20"/>
          <w:lang w:eastAsia="ko-KR"/>
        </w:rPr>
        <w:t>9</w:t>
      </w:r>
      <w:r w:rsidRPr="00464FEE">
        <w:rPr>
          <w:b/>
          <w:bCs/>
          <w:sz w:val="20"/>
          <w:szCs w:val="20"/>
          <w:lang w:eastAsia="ko-KR"/>
        </w:rPr>
        <w:t xml:space="preserve">. </w:t>
      </w:r>
      <w:r w:rsidRPr="007312AC">
        <w:rPr>
          <w:rFonts w:hint="eastAsia"/>
          <w:b/>
          <w:bCs/>
          <w:sz w:val="20"/>
          <w:szCs w:val="20"/>
          <w:lang w:eastAsia="ko-KR"/>
        </w:rPr>
        <w:t>대한민국 정부가 인정한 신뢰성과 기술력 있는 기관</w:t>
      </w:r>
    </w:p>
    <w:p w14:paraId="6DE12A27" w14:textId="77777777" w:rsidR="00B411F5" w:rsidRPr="007312AC" w:rsidRDefault="00B411F5" w:rsidP="00B411F5">
      <w:pPr>
        <w:pStyle w:val="Default"/>
        <w:spacing w:line="228" w:lineRule="auto"/>
        <w:rPr>
          <w:sz w:val="20"/>
          <w:szCs w:val="20"/>
          <w:lang w:eastAsia="ko-KR"/>
        </w:rPr>
      </w:pPr>
      <w:r w:rsidRPr="007312AC">
        <w:rPr>
          <w:rFonts w:hint="eastAsia"/>
          <w:sz w:val="20"/>
          <w:szCs w:val="20"/>
          <w:lang w:eastAsia="ko-KR"/>
        </w:rPr>
        <w:t xml:space="preserve">    - 원자력 품질서류 </w:t>
      </w:r>
      <w:proofErr w:type="spellStart"/>
      <w:r w:rsidRPr="007312AC">
        <w:rPr>
          <w:rFonts w:hint="eastAsia"/>
          <w:sz w:val="20"/>
          <w:szCs w:val="20"/>
          <w:lang w:eastAsia="ko-KR"/>
        </w:rPr>
        <w:t>재검증</w:t>
      </w:r>
      <w:proofErr w:type="spellEnd"/>
      <w:r w:rsidRPr="007312AC">
        <w:rPr>
          <w:rFonts w:hint="eastAsia"/>
          <w:sz w:val="20"/>
          <w:szCs w:val="20"/>
          <w:lang w:eastAsia="ko-KR"/>
        </w:rPr>
        <w:t xml:space="preserve"> 기관으로 로이드가 단독 지정(산업통상자원부)</w:t>
      </w:r>
    </w:p>
    <w:p w14:paraId="721B175F" w14:textId="77777777" w:rsidR="00B411F5" w:rsidRDefault="00B411F5" w:rsidP="00B411F5">
      <w:pPr>
        <w:pStyle w:val="Default"/>
        <w:spacing w:line="228" w:lineRule="auto"/>
        <w:rPr>
          <w:sz w:val="20"/>
          <w:szCs w:val="20"/>
          <w:lang w:val="en-GB" w:eastAsia="ko-KR"/>
        </w:rPr>
      </w:pPr>
      <w:r w:rsidRPr="00527E89">
        <w:rPr>
          <w:rFonts w:hint="eastAsia"/>
          <w:sz w:val="20"/>
          <w:szCs w:val="20"/>
          <w:lang w:val="en-GB" w:eastAsia="ko-KR"/>
        </w:rPr>
        <w:t xml:space="preserve">    - 3개 해외기관 중 </w:t>
      </w:r>
      <w:proofErr w:type="spellStart"/>
      <w:r w:rsidRPr="00527E89">
        <w:rPr>
          <w:rFonts w:hint="eastAsia"/>
          <w:sz w:val="20"/>
          <w:szCs w:val="20"/>
          <w:lang w:val="en-GB" w:eastAsia="ko-KR"/>
        </w:rPr>
        <w:t>기술성</w:t>
      </w:r>
      <w:proofErr w:type="spellEnd"/>
      <w:r w:rsidRPr="00527E89">
        <w:rPr>
          <w:rFonts w:hint="eastAsia"/>
          <w:sz w:val="20"/>
          <w:szCs w:val="20"/>
          <w:lang w:val="en-GB" w:eastAsia="ko-KR"/>
        </w:rPr>
        <w:t xml:space="preserve"> 평가에서 최고점을 획득</w:t>
      </w:r>
    </w:p>
    <w:p w14:paraId="145C856F" w14:textId="77777777" w:rsidR="00B411F5" w:rsidRPr="0069371A" w:rsidRDefault="00B411F5" w:rsidP="00B411F5">
      <w:pPr>
        <w:pStyle w:val="Default"/>
        <w:spacing w:line="228" w:lineRule="auto"/>
        <w:rPr>
          <w:sz w:val="12"/>
          <w:szCs w:val="12"/>
          <w:lang w:val="en-GB" w:eastAsia="ko-KR"/>
        </w:rPr>
      </w:pPr>
    </w:p>
    <w:p w14:paraId="3C77B8C9" w14:textId="77777777" w:rsidR="00B411F5" w:rsidRPr="006A05DE" w:rsidRDefault="00B411F5" w:rsidP="00B411F5">
      <w:pPr>
        <w:pStyle w:val="Default"/>
        <w:spacing w:line="228" w:lineRule="auto"/>
        <w:rPr>
          <w:b/>
          <w:bCs/>
          <w:sz w:val="20"/>
          <w:szCs w:val="20"/>
          <w:lang w:eastAsia="ko-KR"/>
        </w:rPr>
      </w:pPr>
      <w:r>
        <w:rPr>
          <w:b/>
          <w:bCs/>
          <w:sz w:val="20"/>
          <w:szCs w:val="20"/>
          <w:lang w:eastAsia="ko-KR"/>
        </w:rPr>
        <w:t>10</w:t>
      </w:r>
      <w:r w:rsidRPr="00464FEE">
        <w:rPr>
          <w:b/>
          <w:bCs/>
          <w:sz w:val="20"/>
          <w:szCs w:val="20"/>
          <w:lang w:eastAsia="ko-KR"/>
        </w:rPr>
        <w:t xml:space="preserve">. </w:t>
      </w:r>
      <w:r w:rsidRPr="006A05DE">
        <w:rPr>
          <w:rFonts w:hint="eastAsia"/>
          <w:b/>
          <w:bCs/>
          <w:sz w:val="20"/>
          <w:szCs w:val="20"/>
          <w:lang w:eastAsia="ko-KR"/>
        </w:rPr>
        <w:t xml:space="preserve">자체개발 Smart </w:t>
      </w:r>
      <w:proofErr w:type="gramStart"/>
      <w:r w:rsidRPr="006A05DE">
        <w:rPr>
          <w:rFonts w:hint="eastAsia"/>
          <w:b/>
          <w:bCs/>
          <w:sz w:val="20"/>
          <w:szCs w:val="20"/>
          <w:lang w:eastAsia="ko-KR"/>
        </w:rPr>
        <w:t>원격심사 /</w:t>
      </w:r>
      <w:proofErr w:type="gramEnd"/>
      <w:r w:rsidRPr="006A05DE">
        <w:rPr>
          <w:rFonts w:hint="eastAsia"/>
          <w:b/>
          <w:bCs/>
          <w:sz w:val="20"/>
          <w:szCs w:val="20"/>
          <w:lang w:eastAsia="ko-KR"/>
        </w:rPr>
        <w:t xml:space="preserve"> LRQA Client Portal 코로나 상황에 따른 탄력적 심사</w:t>
      </w:r>
    </w:p>
    <w:p w14:paraId="57F8B91B" w14:textId="77777777" w:rsidR="00B411F5" w:rsidRPr="006A05DE" w:rsidRDefault="00B411F5" w:rsidP="00B411F5">
      <w:pPr>
        <w:pStyle w:val="Default"/>
        <w:spacing w:line="228" w:lineRule="auto"/>
        <w:rPr>
          <w:sz w:val="20"/>
          <w:szCs w:val="20"/>
          <w:lang w:eastAsia="ko-KR"/>
        </w:rPr>
      </w:pPr>
      <w:r w:rsidRPr="006A05DE">
        <w:rPr>
          <w:rFonts w:hint="eastAsia"/>
          <w:sz w:val="20"/>
          <w:szCs w:val="20"/>
          <w:lang w:eastAsia="ko-KR"/>
        </w:rPr>
        <w:t xml:space="preserve">    - 코로나 상황에 따른 탄력적 원격심사 및 대응지침 보유 </w:t>
      </w:r>
    </w:p>
    <w:p w14:paraId="032781C4" w14:textId="7BE22296" w:rsidR="00B411F5" w:rsidRDefault="00B411F5" w:rsidP="00B411F5">
      <w:pPr>
        <w:pStyle w:val="Default"/>
        <w:rPr>
          <w:b/>
          <w:bCs/>
          <w:sz w:val="28"/>
          <w:szCs w:val="28"/>
          <w:lang w:eastAsia="ko-KR"/>
        </w:rPr>
      </w:pPr>
      <w:r w:rsidRPr="006A05DE">
        <w:rPr>
          <w:rFonts w:hint="eastAsia"/>
          <w:sz w:val="20"/>
          <w:szCs w:val="20"/>
          <w:lang w:val="en-GB" w:eastAsia="ko-KR"/>
        </w:rPr>
        <w:t xml:space="preserve">    - LRQA Client Portal을 이용한 심사Data, 실시간 심사진행 현황, 보고서, 심사스케줄 확인가능</w:t>
      </w:r>
    </w:p>
    <w:p w14:paraId="2B6B54CE" w14:textId="71017806" w:rsidR="00D622D0" w:rsidRDefault="00D622D0" w:rsidP="00D622D0">
      <w:pPr>
        <w:pStyle w:val="Default"/>
        <w:rPr>
          <w:sz w:val="28"/>
          <w:szCs w:val="28"/>
          <w:lang w:eastAsia="ko-KR"/>
        </w:rPr>
      </w:pPr>
      <w:r>
        <w:rPr>
          <w:rFonts w:hint="eastAsia"/>
          <w:b/>
          <w:bCs/>
          <w:sz w:val="28"/>
          <w:szCs w:val="28"/>
          <w:lang w:eastAsia="ko-KR"/>
        </w:rPr>
        <w:lastRenderedPageBreak/>
        <w:t>■</w:t>
      </w:r>
      <w:r>
        <w:rPr>
          <w:b/>
          <w:bCs/>
          <w:sz w:val="28"/>
          <w:szCs w:val="28"/>
          <w:lang w:eastAsia="ko-KR"/>
        </w:rPr>
        <w:t xml:space="preserve"> </w:t>
      </w:r>
      <w:r>
        <w:rPr>
          <w:rFonts w:hint="eastAsia"/>
          <w:b/>
          <w:bCs/>
          <w:sz w:val="28"/>
          <w:szCs w:val="28"/>
          <w:lang w:eastAsia="ko-KR"/>
        </w:rPr>
        <w:t>별첨</w:t>
      </w:r>
      <w:r w:rsidR="00B411F5">
        <w:rPr>
          <w:b/>
          <w:bCs/>
          <w:sz w:val="28"/>
          <w:szCs w:val="28"/>
          <w:lang w:eastAsia="ko-KR"/>
        </w:rPr>
        <w:t>3</w:t>
      </w:r>
      <w:r>
        <w:rPr>
          <w:b/>
          <w:bCs/>
          <w:sz w:val="28"/>
          <w:szCs w:val="28"/>
          <w:lang w:eastAsia="ko-KR"/>
        </w:rPr>
        <w:t xml:space="preserve">. </w:t>
      </w:r>
      <w:r>
        <w:rPr>
          <w:rFonts w:hint="eastAsia"/>
          <w:b/>
          <w:bCs/>
          <w:sz w:val="28"/>
          <w:szCs w:val="28"/>
          <w:lang w:eastAsia="ko-KR"/>
        </w:rPr>
        <w:t>로이드인증원</w:t>
      </w:r>
      <w:r>
        <w:rPr>
          <w:b/>
          <w:bCs/>
          <w:sz w:val="28"/>
          <w:szCs w:val="28"/>
          <w:lang w:eastAsia="ko-KR"/>
        </w:rPr>
        <w:t xml:space="preserve">(LRQA) </w:t>
      </w:r>
      <w:r>
        <w:rPr>
          <w:rFonts w:hint="eastAsia"/>
          <w:b/>
          <w:bCs/>
          <w:sz w:val="28"/>
          <w:szCs w:val="28"/>
          <w:lang w:eastAsia="ko-KR"/>
        </w:rPr>
        <w:t>장점</w:t>
      </w:r>
      <w:r>
        <w:rPr>
          <w:b/>
          <w:bCs/>
          <w:sz w:val="28"/>
          <w:szCs w:val="28"/>
          <w:lang w:eastAsia="ko-KR"/>
        </w:rPr>
        <w:t xml:space="preserve"> </w:t>
      </w:r>
    </w:p>
    <w:p w14:paraId="4FA11C4E" w14:textId="77777777" w:rsidR="00D622D0" w:rsidRDefault="00D622D0" w:rsidP="00D622D0">
      <w:pPr>
        <w:pStyle w:val="Default"/>
        <w:rPr>
          <w:sz w:val="20"/>
          <w:szCs w:val="20"/>
          <w:lang w:eastAsia="ko-KR"/>
        </w:rPr>
      </w:pPr>
      <w:r>
        <w:rPr>
          <w:sz w:val="28"/>
          <w:szCs w:val="28"/>
          <w:lang w:eastAsia="ko-KR"/>
        </w:rPr>
        <w:t xml:space="preserve">1. </w:t>
      </w:r>
      <w:r>
        <w:rPr>
          <w:rFonts w:hint="eastAsia"/>
          <w:b/>
          <w:bCs/>
          <w:sz w:val="20"/>
          <w:szCs w:val="20"/>
          <w:lang w:eastAsia="ko-KR"/>
        </w:rPr>
        <w:t>온실가스에</w:t>
      </w:r>
      <w:r>
        <w:rPr>
          <w:b/>
          <w:bCs/>
          <w:sz w:val="20"/>
          <w:szCs w:val="20"/>
          <w:lang w:eastAsia="ko-KR"/>
        </w:rPr>
        <w:t xml:space="preserve"> </w:t>
      </w:r>
      <w:r>
        <w:rPr>
          <w:rFonts w:hint="eastAsia"/>
          <w:b/>
          <w:bCs/>
          <w:sz w:val="20"/>
          <w:szCs w:val="20"/>
          <w:lang w:eastAsia="ko-KR"/>
        </w:rPr>
        <w:t>대한</w:t>
      </w:r>
      <w:r>
        <w:rPr>
          <w:b/>
          <w:bCs/>
          <w:sz w:val="20"/>
          <w:szCs w:val="20"/>
          <w:lang w:eastAsia="ko-KR"/>
        </w:rPr>
        <w:t xml:space="preserve"> </w:t>
      </w:r>
      <w:r>
        <w:rPr>
          <w:rFonts w:hint="eastAsia"/>
          <w:b/>
          <w:bCs/>
          <w:sz w:val="20"/>
          <w:szCs w:val="20"/>
          <w:lang w:eastAsia="ko-KR"/>
        </w:rPr>
        <w:t>전문적</w:t>
      </w:r>
      <w:r>
        <w:rPr>
          <w:b/>
          <w:bCs/>
          <w:sz w:val="20"/>
          <w:szCs w:val="20"/>
          <w:lang w:eastAsia="ko-KR"/>
        </w:rPr>
        <w:t xml:space="preserve"> </w:t>
      </w:r>
      <w:r>
        <w:rPr>
          <w:rFonts w:hint="eastAsia"/>
          <w:b/>
          <w:bCs/>
          <w:sz w:val="20"/>
          <w:szCs w:val="20"/>
          <w:lang w:eastAsia="ko-KR"/>
        </w:rPr>
        <w:t>지식</w:t>
      </w:r>
      <w:r>
        <w:rPr>
          <w:b/>
          <w:bCs/>
          <w:sz w:val="20"/>
          <w:szCs w:val="20"/>
          <w:lang w:eastAsia="ko-KR"/>
        </w:rPr>
        <w:t xml:space="preserve"> </w:t>
      </w:r>
      <w:r>
        <w:rPr>
          <w:rFonts w:hint="eastAsia"/>
          <w:b/>
          <w:bCs/>
          <w:sz w:val="20"/>
          <w:szCs w:val="20"/>
          <w:lang w:eastAsia="ko-KR"/>
        </w:rPr>
        <w:t>및</w:t>
      </w:r>
      <w:r>
        <w:rPr>
          <w:b/>
          <w:bCs/>
          <w:sz w:val="20"/>
          <w:szCs w:val="20"/>
          <w:lang w:eastAsia="ko-KR"/>
        </w:rPr>
        <w:t xml:space="preserve"> </w:t>
      </w:r>
      <w:r>
        <w:rPr>
          <w:rFonts w:hint="eastAsia"/>
          <w:b/>
          <w:bCs/>
          <w:sz w:val="20"/>
          <w:szCs w:val="20"/>
          <w:lang w:eastAsia="ko-KR"/>
        </w:rPr>
        <w:t>전문가를</w:t>
      </w:r>
      <w:r>
        <w:rPr>
          <w:b/>
          <w:bCs/>
          <w:sz w:val="20"/>
          <w:szCs w:val="20"/>
          <w:lang w:eastAsia="ko-KR"/>
        </w:rPr>
        <w:t xml:space="preserve"> </w:t>
      </w:r>
      <w:r>
        <w:rPr>
          <w:rFonts w:hint="eastAsia"/>
          <w:b/>
          <w:bCs/>
          <w:sz w:val="20"/>
          <w:szCs w:val="20"/>
          <w:lang w:eastAsia="ko-KR"/>
        </w:rPr>
        <w:t>보유한</w:t>
      </w:r>
      <w:r>
        <w:rPr>
          <w:b/>
          <w:bCs/>
          <w:sz w:val="20"/>
          <w:szCs w:val="20"/>
          <w:lang w:eastAsia="ko-KR"/>
        </w:rPr>
        <w:t xml:space="preserve"> </w:t>
      </w:r>
      <w:r>
        <w:rPr>
          <w:rFonts w:hint="eastAsia"/>
          <w:b/>
          <w:bCs/>
          <w:sz w:val="20"/>
          <w:szCs w:val="20"/>
          <w:lang w:eastAsia="ko-KR"/>
        </w:rPr>
        <w:t>검증기관입니다</w:t>
      </w:r>
      <w:r>
        <w:rPr>
          <w:b/>
          <w:bCs/>
          <w:sz w:val="20"/>
          <w:szCs w:val="20"/>
          <w:lang w:eastAsia="ko-KR"/>
        </w:rPr>
        <w:t xml:space="preserve">. </w:t>
      </w:r>
    </w:p>
    <w:p w14:paraId="72C7C263" w14:textId="77777777" w:rsidR="00D622D0" w:rsidRDefault="00D622D0" w:rsidP="00D622D0">
      <w:pPr>
        <w:pStyle w:val="Default"/>
        <w:ind w:firstLineChars="200" w:firstLine="40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- </w:t>
      </w:r>
      <w:r>
        <w:rPr>
          <w:rFonts w:hint="eastAsia"/>
          <w:sz w:val="20"/>
          <w:szCs w:val="20"/>
          <w:lang w:eastAsia="ko-KR"/>
        </w:rPr>
        <w:t>모든</w:t>
      </w:r>
      <w:r>
        <w:rPr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전문분야</w:t>
      </w:r>
      <w:r>
        <w:rPr>
          <w:sz w:val="20"/>
          <w:szCs w:val="20"/>
          <w:lang w:eastAsia="ko-KR"/>
        </w:rPr>
        <w:t>(</w:t>
      </w:r>
      <w:r>
        <w:rPr>
          <w:rFonts w:hint="eastAsia"/>
          <w:sz w:val="20"/>
          <w:szCs w:val="20"/>
          <w:lang w:eastAsia="ko-KR"/>
        </w:rPr>
        <w:t>공통</w:t>
      </w:r>
      <w:r>
        <w:rPr>
          <w:sz w:val="20"/>
          <w:szCs w:val="20"/>
          <w:lang w:eastAsia="ko-KR"/>
        </w:rPr>
        <w:t>/</w:t>
      </w:r>
      <w:r>
        <w:rPr>
          <w:rFonts w:hint="eastAsia"/>
          <w:sz w:val="20"/>
          <w:szCs w:val="20"/>
          <w:lang w:eastAsia="ko-KR"/>
        </w:rPr>
        <w:t>폐기물</w:t>
      </w:r>
      <w:r>
        <w:rPr>
          <w:sz w:val="20"/>
          <w:szCs w:val="20"/>
          <w:lang w:eastAsia="ko-KR"/>
        </w:rPr>
        <w:t>/</w:t>
      </w:r>
      <w:r>
        <w:rPr>
          <w:rFonts w:hint="eastAsia"/>
          <w:sz w:val="20"/>
          <w:szCs w:val="20"/>
          <w:lang w:eastAsia="ko-KR"/>
        </w:rPr>
        <w:t>화학</w:t>
      </w:r>
      <w:r>
        <w:rPr>
          <w:sz w:val="20"/>
          <w:szCs w:val="20"/>
          <w:lang w:eastAsia="ko-KR"/>
        </w:rPr>
        <w:t>/</w:t>
      </w:r>
      <w:r>
        <w:rPr>
          <w:rFonts w:hint="eastAsia"/>
          <w:sz w:val="20"/>
          <w:szCs w:val="20"/>
          <w:lang w:eastAsia="ko-KR"/>
        </w:rPr>
        <w:t>철강금속</w:t>
      </w:r>
      <w:r>
        <w:rPr>
          <w:sz w:val="20"/>
          <w:szCs w:val="20"/>
          <w:lang w:eastAsia="ko-KR"/>
        </w:rPr>
        <w:t>/</w:t>
      </w:r>
      <w:r>
        <w:rPr>
          <w:rFonts w:hint="eastAsia"/>
          <w:sz w:val="20"/>
          <w:szCs w:val="20"/>
          <w:lang w:eastAsia="ko-KR"/>
        </w:rPr>
        <w:t>광물</w:t>
      </w:r>
      <w:r>
        <w:rPr>
          <w:sz w:val="20"/>
          <w:szCs w:val="20"/>
          <w:lang w:eastAsia="ko-KR"/>
        </w:rPr>
        <w:t>/</w:t>
      </w:r>
      <w:r>
        <w:rPr>
          <w:rFonts w:hint="eastAsia"/>
          <w:sz w:val="20"/>
          <w:szCs w:val="20"/>
          <w:lang w:eastAsia="ko-KR"/>
        </w:rPr>
        <w:t>전기전자</w:t>
      </w:r>
      <w:proofErr w:type="gramStart"/>
      <w:r>
        <w:rPr>
          <w:sz w:val="20"/>
          <w:szCs w:val="20"/>
          <w:lang w:eastAsia="ko-KR"/>
        </w:rPr>
        <w:t xml:space="preserve">) </w:t>
      </w:r>
      <w:r>
        <w:rPr>
          <w:rFonts w:hint="eastAsia"/>
          <w:sz w:val="20"/>
          <w:szCs w:val="20"/>
          <w:lang w:eastAsia="ko-KR"/>
        </w:rPr>
        <w:t>의</w:t>
      </w:r>
      <w:proofErr w:type="gramEnd"/>
      <w:r>
        <w:rPr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검증심사원</w:t>
      </w:r>
      <w:r>
        <w:rPr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보유</w:t>
      </w:r>
      <w:r>
        <w:rPr>
          <w:sz w:val="20"/>
          <w:szCs w:val="20"/>
          <w:lang w:eastAsia="ko-KR"/>
        </w:rPr>
        <w:t xml:space="preserve"> </w:t>
      </w:r>
    </w:p>
    <w:p w14:paraId="747938F0" w14:textId="77777777" w:rsidR="00D622D0" w:rsidRDefault="00D622D0" w:rsidP="00D622D0">
      <w:pPr>
        <w:pStyle w:val="Default"/>
        <w:ind w:firstLineChars="200" w:firstLine="400"/>
        <w:rPr>
          <w:sz w:val="20"/>
          <w:szCs w:val="20"/>
        </w:rPr>
      </w:pPr>
      <w:r>
        <w:rPr>
          <w:sz w:val="20"/>
          <w:szCs w:val="20"/>
        </w:rPr>
        <w:t xml:space="preserve">- EU ETS </w:t>
      </w:r>
      <w:proofErr w:type="spellStart"/>
      <w:r>
        <w:rPr>
          <w:rFonts w:hint="eastAsia"/>
          <w:sz w:val="20"/>
          <w:szCs w:val="20"/>
        </w:rPr>
        <w:t>검증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제도의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MRG(</w:t>
      </w:r>
      <w:proofErr w:type="gramEnd"/>
      <w:r>
        <w:rPr>
          <w:sz w:val="20"/>
          <w:szCs w:val="20"/>
        </w:rPr>
        <w:t xml:space="preserve">Monitoring, Reporting and Verification Guidelines) </w:t>
      </w:r>
      <w:proofErr w:type="spellStart"/>
      <w:r>
        <w:rPr>
          <w:rFonts w:hint="eastAsia"/>
          <w:sz w:val="20"/>
          <w:szCs w:val="20"/>
        </w:rPr>
        <w:t>개발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참여</w:t>
      </w:r>
      <w:proofErr w:type="spellEnd"/>
      <w:r>
        <w:rPr>
          <w:sz w:val="20"/>
          <w:szCs w:val="20"/>
        </w:rPr>
        <w:t xml:space="preserve"> </w:t>
      </w:r>
    </w:p>
    <w:p w14:paraId="698A3B75" w14:textId="77777777" w:rsidR="00D622D0" w:rsidRDefault="00D622D0" w:rsidP="00D622D0">
      <w:pPr>
        <w:pStyle w:val="Default"/>
        <w:ind w:firstLineChars="200" w:firstLine="400"/>
        <w:rPr>
          <w:sz w:val="20"/>
          <w:szCs w:val="20"/>
        </w:rPr>
      </w:pPr>
      <w:r>
        <w:rPr>
          <w:sz w:val="20"/>
          <w:szCs w:val="20"/>
        </w:rPr>
        <w:t>- ISO 14064 (</w:t>
      </w:r>
      <w:proofErr w:type="spellStart"/>
      <w:r>
        <w:rPr>
          <w:rFonts w:hint="eastAsia"/>
          <w:sz w:val="20"/>
          <w:szCs w:val="20"/>
        </w:rPr>
        <w:t>온실가스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배출량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검증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rFonts w:hint="eastAsia"/>
          <w:sz w:val="20"/>
          <w:szCs w:val="20"/>
        </w:rPr>
        <w:t>규격</w:t>
      </w:r>
      <w:proofErr w:type="spellEnd"/>
      <w:r>
        <w:rPr>
          <w:sz w:val="20"/>
          <w:szCs w:val="20"/>
        </w:rPr>
        <w:t>)</w:t>
      </w:r>
      <w:proofErr w:type="spellStart"/>
      <w:r>
        <w:rPr>
          <w:rFonts w:hint="eastAsia"/>
          <w:sz w:val="20"/>
          <w:szCs w:val="20"/>
        </w:rPr>
        <w:t>제정을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위한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영국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수석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전문가</w:t>
      </w:r>
      <w:proofErr w:type="spellEnd"/>
      <w:r>
        <w:rPr>
          <w:sz w:val="20"/>
          <w:szCs w:val="20"/>
        </w:rPr>
        <w:t xml:space="preserve"> (UK Principal </w:t>
      </w:r>
      <w:proofErr w:type="gramStart"/>
      <w:r>
        <w:rPr>
          <w:sz w:val="20"/>
          <w:szCs w:val="20"/>
        </w:rPr>
        <w:t>Expert)</w:t>
      </w:r>
      <w:r>
        <w:rPr>
          <w:rFonts w:hint="eastAsia"/>
          <w:sz w:val="20"/>
          <w:szCs w:val="20"/>
        </w:rPr>
        <w:t>로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참가</w:t>
      </w:r>
      <w:proofErr w:type="spellEnd"/>
      <w:r>
        <w:rPr>
          <w:sz w:val="20"/>
          <w:szCs w:val="20"/>
        </w:rPr>
        <w:t xml:space="preserve"> </w:t>
      </w:r>
    </w:p>
    <w:p w14:paraId="7717E379" w14:textId="77777777" w:rsidR="00D622D0" w:rsidRDefault="00D622D0" w:rsidP="00D622D0">
      <w:pPr>
        <w:pStyle w:val="Default"/>
        <w:ind w:firstLineChars="200" w:firstLine="400"/>
        <w:rPr>
          <w:sz w:val="20"/>
          <w:szCs w:val="20"/>
        </w:rPr>
      </w:pPr>
      <w:r>
        <w:rPr>
          <w:sz w:val="20"/>
          <w:szCs w:val="20"/>
        </w:rPr>
        <w:t xml:space="preserve">- Aviation inclusion in EU </w:t>
      </w:r>
      <w:proofErr w:type="gramStart"/>
      <w:r>
        <w:rPr>
          <w:sz w:val="20"/>
          <w:szCs w:val="20"/>
        </w:rPr>
        <w:t>ETS(</w:t>
      </w:r>
      <w:proofErr w:type="gramEnd"/>
      <w:r>
        <w:rPr>
          <w:sz w:val="20"/>
          <w:szCs w:val="20"/>
        </w:rPr>
        <w:t xml:space="preserve">Directive 2008/101/EC) </w:t>
      </w:r>
      <w:proofErr w:type="spellStart"/>
      <w:r>
        <w:rPr>
          <w:rFonts w:hint="eastAsia"/>
          <w:sz w:val="20"/>
          <w:szCs w:val="20"/>
        </w:rPr>
        <w:t>개발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참여</w:t>
      </w:r>
      <w:proofErr w:type="spellEnd"/>
      <w:r>
        <w:rPr>
          <w:sz w:val="20"/>
          <w:szCs w:val="20"/>
        </w:rPr>
        <w:t xml:space="preserve"> </w:t>
      </w:r>
    </w:p>
    <w:p w14:paraId="6A7E8F57" w14:textId="77777777" w:rsidR="00D622D0" w:rsidRDefault="00D622D0" w:rsidP="00D622D0">
      <w:pPr>
        <w:pStyle w:val="Default"/>
        <w:ind w:firstLineChars="200" w:firstLine="40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spellStart"/>
      <w:r>
        <w:rPr>
          <w:rFonts w:hint="eastAsia"/>
          <w:sz w:val="20"/>
          <w:szCs w:val="20"/>
        </w:rPr>
        <w:t>일본</w:t>
      </w:r>
      <w:proofErr w:type="spellEnd"/>
      <w:r>
        <w:rPr>
          <w:sz w:val="20"/>
          <w:szCs w:val="20"/>
        </w:rPr>
        <w:t xml:space="preserve">: </w:t>
      </w:r>
      <w:proofErr w:type="gramStart"/>
      <w:r>
        <w:rPr>
          <w:sz w:val="20"/>
          <w:szCs w:val="20"/>
        </w:rPr>
        <w:t>AOEJ(</w:t>
      </w:r>
      <w:proofErr w:type="gramEnd"/>
      <w:r>
        <w:rPr>
          <w:sz w:val="20"/>
          <w:szCs w:val="20"/>
        </w:rPr>
        <w:t xml:space="preserve">Association of operational entity in Japan) </w:t>
      </w:r>
      <w:proofErr w:type="spellStart"/>
      <w:r>
        <w:rPr>
          <w:rFonts w:hint="eastAsia"/>
          <w:sz w:val="20"/>
          <w:szCs w:val="20"/>
        </w:rPr>
        <w:t>멤버</w:t>
      </w:r>
      <w:proofErr w:type="spellEnd"/>
      <w:r>
        <w:rPr>
          <w:sz w:val="20"/>
          <w:szCs w:val="20"/>
        </w:rPr>
        <w:t xml:space="preserve"> </w:t>
      </w:r>
    </w:p>
    <w:p w14:paraId="144DFC83" w14:textId="77777777" w:rsidR="00D622D0" w:rsidRDefault="00D622D0" w:rsidP="00D622D0">
      <w:pPr>
        <w:pStyle w:val="Default"/>
        <w:ind w:firstLineChars="200" w:firstLine="40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gramStart"/>
      <w:r>
        <w:rPr>
          <w:sz w:val="20"/>
          <w:szCs w:val="20"/>
        </w:rPr>
        <w:t>CDP(</w:t>
      </w:r>
      <w:proofErr w:type="gramEnd"/>
      <w:r>
        <w:rPr>
          <w:sz w:val="20"/>
          <w:szCs w:val="20"/>
        </w:rPr>
        <w:t xml:space="preserve">Carbon Disclosure </w:t>
      </w:r>
      <w:proofErr w:type="gramStart"/>
      <w:r>
        <w:rPr>
          <w:sz w:val="20"/>
          <w:szCs w:val="20"/>
        </w:rPr>
        <w:t>Project)</w:t>
      </w:r>
      <w:r>
        <w:rPr>
          <w:rFonts w:hint="eastAsia"/>
          <w:sz w:val="20"/>
          <w:szCs w:val="20"/>
        </w:rPr>
        <w:t>와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온실가스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검증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제휴</w:t>
      </w:r>
      <w:proofErr w:type="spellEnd"/>
      <w:r>
        <w:rPr>
          <w:sz w:val="20"/>
          <w:szCs w:val="20"/>
        </w:rPr>
        <w:t xml:space="preserve"> </w:t>
      </w:r>
    </w:p>
    <w:p w14:paraId="0EDCE364" w14:textId="77777777" w:rsidR="00D622D0" w:rsidRPr="00E6018C" w:rsidRDefault="00D622D0" w:rsidP="00D622D0">
      <w:pPr>
        <w:pStyle w:val="Default"/>
        <w:ind w:firstLineChars="200" w:firstLine="400"/>
        <w:rPr>
          <w:b/>
          <w:bCs/>
          <w:sz w:val="20"/>
          <w:szCs w:val="20"/>
          <w:u w:val="single"/>
          <w:lang w:eastAsia="ko-KR"/>
        </w:rPr>
      </w:pPr>
      <w:r w:rsidRPr="00E6018C">
        <w:rPr>
          <w:b/>
          <w:bCs/>
          <w:sz w:val="20"/>
          <w:szCs w:val="20"/>
          <w:u w:val="single"/>
          <w:lang w:eastAsia="ko-KR"/>
        </w:rPr>
        <w:t xml:space="preserve">- </w:t>
      </w:r>
      <w:proofErr w:type="spellStart"/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국제통용발자국</w:t>
      </w:r>
      <w:proofErr w:type="spellEnd"/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검증기관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</w:p>
    <w:p w14:paraId="4B0C36D7" w14:textId="77777777" w:rsidR="00D622D0" w:rsidRPr="00E6018C" w:rsidRDefault="00D622D0" w:rsidP="00D622D0">
      <w:pPr>
        <w:pStyle w:val="Default"/>
        <w:ind w:firstLineChars="200" w:firstLine="400"/>
        <w:rPr>
          <w:b/>
          <w:bCs/>
          <w:sz w:val="20"/>
          <w:szCs w:val="20"/>
          <w:u w:val="single"/>
          <w:lang w:eastAsia="ko-KR"/>
        </w:rPr>
      </w:pPr>
      <w:r w:rsidRPr="00E6018C">
        <w:rPr>
          <w:b/>
          <w:bCs/>
          <w:sz w:val="20"/>
          <w:szCs w:val="20"/>
          <w:u w:val="single"/>
          <w:lang w:eastAsia="ko-KR"/>
        </w:rPr>
        <w:t xml:space="preserve">-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국내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온실가스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전문인력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양성을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위한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교육제도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및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교재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개발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용역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참여</w:t>
      </w:r>
      <w:r w:rsidRPr="00E6018C">
        <w:rPr>
          <w:b/>
          <w:bCs/>
          <w:sz w:val="20"/>
          <w:szCs w:val="20"/>
          <w:u w:val="single"/>
          <w:lang w:eastAsia="ko-KR"/>
        </w:rPr>
        <w:t>(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환경공단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) </w:t>
      </w:r>
    </w:p>
    <w:p w14:paraId="2EA0A2D5" w14:textId="77777777" w:rsidR="00D622D0" w:rsidRDefault="00D622D0" w:rsidP="00D622D0">
      <w:pPr>
        <w:pStyle w:val="Default"/>
        <w:ind w:firstLineChars="200" w:firstLine="400"/>
        <w:rPr>
          <w:sz w:val="20"/>
          <w:szCs w:val="20"/>
          <w:lang w:eastAsia="ko-KR"/>
        </w:rPr>
      </w:pPr>
      <w:r w:rsidRPr="00E6018C">
        <w:rPr>
          <w:b/>
          <w:bCs/>
          <w:sz w:val="20"/>
          <w:szCs w:val="20"/>
          <w:u w:val="single"/>
          <w:lang w:eastAsia="ko-KR"/>
        </w:rPr>
        <w:t xml:space="preserve">-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온실가스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명세서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시범검증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사업을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통한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검증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지침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수정안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도출에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참여</w:t>
      </w:r>
      <w:r>
        <w:rPr>
          <w:sz w:val="20"/>
          <w:szCs w:val="20"/>
          <w:lang w:eastAsia="ko-KR"/>
        </w:rPr>
        <w:t>(</w:t>
      </w:r>
      <w:r>
        <w:rPr>
          <w:rFonts w:hint="eastAsia"/>
          <w:sz w:val="20"/>
          <w:szCs w:val="20"/>
          <w:lang w:eastAsia="ko-KR"/>
        </w:rPr>
        <w:t>에너지관리공단</w:t>
      </w:r>
      <w:r>
        <w:rPr>
          <w:sz w:val="20"/>
          <w:szCs w:val="20"/>
          <w:lang w:eastAsia="ko-KR"/>
        </w:rPr>
        <w:t xml:space="preserve">, </w:t>
      </w:r>
      <w:r>
        <w:rPr>
          <w:rFonts w:hint="eastAsia"/>
          <w:sz w:val="20"/>
          <w:szCs w:val="20"/>
          <w:lang w:eastAsia="ko-KR"/>
        </w:rPr>
        <w:t>환경공단</w:t>
      </w:r>
      <w:r>
        <w:rPr>
          <w:sz w:val="20"/>
          <w:szCs w:val="20"/>
          <w:lang w:eastAsia="ko-KR"/>
        </w:rPr>
        <w:t xml:space="preserve">, </w:t>
      </w:r>
      <w:r>
        <w:rPr>
          <w:rFonts w:hint="eastAsia"/>
          <w:sz w:val="20"/>
          <w:szCs w:val="20"/>
          <w:lang w:eastAsia="ko-KR"/>
        </w:rPr>
        <w:t>온실가스종합정보센터</w:t>
      </w:r>
      <w:r>
        <w:rPr>
          <w:sz w:val="20"/>
          <w:szCs w:val="20"/>
          <w:lang w:eastAsia="ko-KR"/>
        </w:rPr>
        <w:t xml:space="preserve">) </w:t>
      </w:r>
    </w:p>
    <w:p w14:paraId="63939F37" w14:textId="77777777" w:rsidR="00D622D0" w:rsidRPr="00E6018C" w:rsidRDefault="00D622D0" w:rsidP="00D622D0">
      <w:pPr>
        <w:pStyle w:val="Default"/>
        <w:ind w:firstLineChars="200" w:firstLine="400"/>
        <w:rPr>
          <w:b/>
          <w:bCs/>
          <w:sz w:val="20"/>
          <w:szCs w:val="20"/>
          <w:u w:val="single"/>
          <w:lang w:eastAsia="ko-KR"/>
        </w:rPr>
      </w:pPr>
      <w:r w:rsidRPr="00E6018C">
        <w:rPr>
          <w:b/>
          <w:bCs/>
          <w:sz w:val="20"/>
          <w:szCs w:val="20"/>
          <w:u w:val="single"/>
          <w:lang w:eastAsia="ko-KR"/>
        </w:rPr>
        <w:t xml:space="preserve">-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국내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온실가스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proofErr w:type="spellStart"/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배출권거래제</w:t>
      </w:r>
      <w:proofErr w:type="spellEnd"/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대비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proofErr w:type="spellStart"/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해외벤치마킹</w:t>
      </w:r>
      <w:proofErr w:type="spellEnd"/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프로그램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수행</w:t>
      </w:r>
      <w:r w:rsidRPr="00E6018C">
        <w:rPr>
          <w:b/>
          <w:bCs/>
          <w:sz w:val="20"/>
          <w:szCs w:val="20"/>
          <w:u w:val="single"/>
          <w:lang w:eastAsia="ko-KR"/>
        </w:rPr>
        <w:t>(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영국</w:t>
      </w:r>
      <w:r w:rsidRPr="00E6018C">
        <w:rPr>
          <w:b/>
          <w:bCs/>
          <w:sz w:val="20"/>
          <w:szCs w:val="20"/>
          <w:u w:val="single"/>
          <w:lang w:eastAsia="ko-KR"/>
        </w:rPr>
        <w:t>, 2012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년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11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월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) </w:t>
      </w:r>
    </w:p>
    <w:p w14:paraId="314FF904" w14:textId="77777777" w:rsidR="00D622D0" w:rsidRPr="00E6018C" w:rsidRDefault="00D622D0" w:rsidP="00D622D0">
      <w:pPr>
        <w:pStyle w:val="Default"/>
        <w:ind w:firstLineChars="200" w:firstLine="400"/>
        <w:rPr>
          <w:b/>
          <w:bCs/>
          <w:sz w:val="20"/>
          <w:szCs w:val="20"/>
          <w:u w:val="single"/>
          <w:lang w:eastAsia="ko-KR"/>
        </w:rPr>
      </w:pPr>
      <w:r w:rsidRPr="00E6018C">
        <w:rPr>
          <w:b/>
          <w:bCs/>
          <w:sz w:val="20"/>
          <w:szCs w:val="20"/>
          <w:u w:val="single"/>
          <w:lang w:eastAsia="ko-KR"/>
        </w:rPr>
        <w:t xml:space="preserve">-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에너지저장장치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(ESS)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전문가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양성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해외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교육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프로그램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수행</w:t>
      </w:r>
      <w:r w:rsidRPr="00E6018C">
        <w:rPr>
          <w:b/>
          <w:bCs/>
          <w:sz w:val="20"/>
          <w:szCs w:val="20"/>
          <w:u w:val="single"/>
          <w:lang w:eastAsia="ko-KR"/>
        </w:rPr>
        <w:t>(</w:t>
      </w:r>
      <w:proofErr w:type="gramStart"/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독일</w:t>
      </w:r>
      <w:r w:rsidRPr="00E6018C">
        <w:rPr>
          <w:b/>
          <w:bCs/>
          <w:sz w:val="20"/>
          <w:szCs w:val="20"/>
          <w:u w:val="single"/>
          <w:lang w:eastAsia="ko-KR"/>
        </w:rPr>
        <w:t>,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스위스</w:t>
      </w:r>
      <w:proofErr w:type="gramEnd"/>
      <w:r w:rsidRPr="00E6018C">
        <w:rPr>
          <w:b/>
          <w:bCs/>
          <w:sz w:val="20"/>
          <w:szCs w:val="20"/>
          <w:u w:val="single"/>
          <w:lang w:eastAsia="ko-KR"/>
        </w:rPr>
        <w:t>, 2014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년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3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월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) </w:t>
      </w:r>
    </w:p>
    <w:p w14:paraId="6410E7D7" w14:textId="77777777" w:rsidR="00D622D0" w:rsidRPr="00E6018C" w:rsidRDefault="00D622D0" w:rsidP="00D622D0">
      <w:pPr>
        <w:pStyle w:val="Default"/>
        <w:ind w:firstLineChars="200" w:firstLine="400"/>
        <w:rPr>
          <w:b/>
          <w:bCs/>
          <w:sz w:val="20"/>
          <w:szCs w:val="20"/>
          <w:u w:val="single"/>
          <w:lang w:eastAsia="ko-KR"/>
        </w:rPr>
      </w:pPr>
      <w:r w:rsidRPr="00E6018C">
        <w:rPr>
          <w:b/>
          <w:bCs/>
          <w:sz w:val="20"/>
          <w:szCs w:val="20"/>
          <w:u w:val="single"/>
          <w:lang w:eastAsia="ko-KR"/>
        </w:rPr>
        <w:t xml:space="preserve">-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온실가스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proofErr w:type="spellStart"/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배출권거래제</w:t>
      </w:r>
      <w:proofErr w:type="spellEnd"/>
      <w:r w:rsidRPr="00E6018C">
        <w:rPr>
          <w:b/>
          <w:bCs/>
          <w:sz w:val="20"/>
          <w:szCs w:val="20"/>
          <w:u w:val="single"/>
          <w:lang w:eastAsia="ko-KR"/>
        </w:rPr>
        <w:t xml:space="preserve">(EU-ETS)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벤치마킹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프로그램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수행</w:t>
      </w:r>
      <w:r w:rsidRPr="00E6018C">
        <w:rPr>
          <w:b/>
          <w:bCs/>
          <w:sz w:val="20"/>
          <w:szCs w:val="20"/>
          <w:u w:val="single"/>
          <w:lang w:eastAsia="ko-KR"/>
        </w:rPr>
        <w:t>(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영국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,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스페인</w:t>
      </w:r>
      <w:r w:rsidRPr="00E6018C">
        <w:rPr>
          <w:b/>
          <w:bCs/>
          <w:sz w:val="20"/>
          <w:szCs w:val="20"/>
          <w:u w:val="single"/>
          <w:lang w:eastAsia="ko-KR"/>
        </w:rPr>
        <w:t>, 2017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년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05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월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) </w:t>
      </w:r>
    </w:p>
    <w:p w14:paraId="779B17B1" w14:textId="77777777" w:rsidR="00D622D0" w:rsidRDefault="00D622D0" w:rsidP="00D622D0">
      <w:pPr>
        <w:pStyle w:val="Default"/>
        <w:ind w:firstLineChars="200" w:firstLine="400"/>
        <w:rPr>
          <w:sz w:val="20"/>
          <w:szCs w:val="20"/>
          <w:lang w:eastAsia="ko-KR"/>
        </w:rPr>
      </w:pPr>
    </w:p>
    <w:p w14:paraId="13E8D36B" w14:textId="77777777" w:rsidR="00D622D0" w:rsidRDefault="00D622D0" w:rsidP="00D622D0">
      <w:pPr>
        <w:pStyle w:val="Default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2. </w:t>
      </w:r>
      <w:r>
        <w:rPr>
          <w:rFonts w:hint="eastAsia"/>
          <w:b/>
          <w:bCs/>
          <w:sz w:val="20"/>
          <w:szCs w:val="20"/>
          <w:lang w:eastAsia="ko-KR"/>
        </w:rPr>
        <w:t>온실가스</w:t>
      </w:r>
      <w:r>
        <w:rPr>
          <w:b/>
          <w:bCs/>
          <w:sz w:val="20"/>
          <w:szCs w:val="20"/>
          <w:lang w:eastAsia="ko-KR"/>
        </w:rPr>
        <w:t xml:space="preserve"> </w:t>
      </w:r>
      <w:r>
        <w:rPr>
          <w:rFonts w:hint="eastAsia"/>
          <w:b/>
          <w:bCs/>
          <w:sz w:val="20"/>
          <w:szCs w:val="20"/>
          <w:lang w:eastAsia="ko-KR"/>
        </w:rPr>
        <w:t>검증</w:t>
      </w:r>
      <w:r>
        <w:rPr>
          <w:b/>
          <w:bCs/>
          <w:sz w:val="20"/>
          <w:szCs w:val="20"/>
          <w:lang w:eastAsia="ko-KR"/>
        </w:rPr>
        <w:t xml:space="preserve"> </w:t>
      </w:r>
      <w:r>
        <w:rPr>
          <w:rFonts w:hint="eastAsia"/>
          <w:b/>
          <w:bCs/>
          <w:sz w:val="20"/>
          <w:szCs w:val="20"/>
          <w:lang w:eastAsia="ko-KR"/>
        </w:rPr>
        <w:t>경험이</w:t>
      </w:r>
      <w:r>
        <w:rPr>
          <w:b/>
          <w:bCs/>
          <w:sz w:val="20"/>
          <w:szCs w:val="20"/>
          <w:lang w:eastAsia="ko-KR"/>
        </w:rPr>
        <w:t xml:space="preserve"> </w:t>
      </w:r>
      <w:r>
        <w:rPr>
          <w:rFonts w:hint="eastAsia"/>
          <w:b/>
          <w:bCs/>
          <w:sz w:val="20"/>
          <w:szCs w:val="20"/>
          <w:lang w:eastAsia="ko-KR"/>
        </w:rPr>
        <w:t>풍부합니다</w:t>
      </w:r>
      <w:r>
        <w:rPr>
          <w:b/>
          <w:bCs/>
          <w:sz w:val="20"/>
          <w:szCs w:val="20"/>
          <w:lang w:eastAsia="ko-KR"/>
        </w:rPr>
        <w:t xml:space="preserve">. </w:t>
      </w:r>
    </w:p>
    <w:p w14:paraId="66037BEC" w14:textId="77777777" w:rsidR="00D622D0" w:rsidRPr="00E6018C" w:rsidRDefault="00D622D0" w:rsidP="00D622D0">
      <w:pPr>
        <w:pStyle w:val="Default"/>
        <w:ind w:firstLineChars="200" w:firstLine="400"/>
        <w:rPr>
          <w:b/>
          <w:bCs/>
          <w:sz w:val="20"/>
          <w:szCs w:val="20"/>
          <w:u w:val="single"/>
          <w:lang w:eastAsia="ko-KR"/>
        </w:rPr>
      </w:pPr>
      <w:r w:rsidRPr="00E6018C">
        <w:rPr>
          <w:b/>
          <w:bCs/>
          <w:sz w:val="20"/>
          <w:szCs w:val="20"/>
          <w:u w:val="single"/>
          <w:lang w:eastAsia="ko-KR"/>
        </w:rPr>
        <w:t>- EU ETS(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유럽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proofErr w:type="spellStart"/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배출권거래</w:t>
      </w:r>
      <w:proofErr w:type="spellEnd"/>
      <w:r w:rsidRPr="00E6018C">
        <w:rPr>
          <w:b/>
          <w:bCs/>
          <w:sz w:val="20"/>
          <w:szCs w:val="20"/>
          <w:u w:val="single"/>
          <w:lang w:eastAsia="ko-KR"/>
        </w:rPr>
        <w:t>)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를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위한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검증을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1,600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건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이상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검증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경험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</w:p>
    <w:p w14:paraId="2EB5F496" w14:textId="77777777" w:rsidR="00D622D0" w:rsidRPr="00E6018C" w:rsidRDefault="00D622D0" w:rsidP="00D622D0">
      <w:pPr>
        <w:pStyle w:val="Default"/>
        <w:ind w:firstLineChars="200" w:firstLine="400"/>
        <w:rPr>
          <w:b/>
          <w:bCs/>
          <w:sz w:val="20"/>
          <w:szCs w:val="20"/>
          <w:u w:val="single"/>
          <w:lang w:eastAsia="ko-KR"/>
        </w:rPr>
      </w:pPr>
      <w:r w:rsidRPr="00E6018C">
        <w:rPr>
          <w:b/>
          <w:bCs/>
          <w:sz w:val="20"/>
          <w:szCs w:val="20"/>
          <w:u w:val="single"/>
          <w:lang w:eastAsia="ko-KR"/>
        </w:rPr>
        <w:t xml:space="preserve">- UNFCCC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등록된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CDM, JI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검증기관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</w:p>
    <w:p w14:paraId="1574EEE5" w14:textId="77777777" w:rsidR="00D622D0" w:rsidRDefault="00D622D0" w:rsidP="00D622D0">
      <w:pPr>
        <w:pStyle w:val="Default"/>
        <w:ind w:firstLineChars="200" w:firstLine="40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spellStart"/>
      <w:r>
        <w:rPr>
          <w:rFonts w:hint="eastAsia"/>
          <w:sz w:val="20"/>
          <w:szCs w:val="20"/>
        </w:rPr>
        <w:t>미국</w:t>
      </w:r>
      <w:proofErr w:type="spellEnd"/>
      <w:r>
        <w:rPr>
          <w:sz w:val="20"/>
          <w:szCs w:val="20"/>
        </w:rPr>
        <w:t xml:space="preserve">, </w:t>
      </w:r>
      <w:proofErr w:type="gramStart"/>
      <w:r>
        <w:rPr>
          <w:sz w:val="20"/>
          <w:szCs w:val="20"/>
        </w:rPr>
        <w:t>CCAR(</w:t>
      </w:r>
      <w:proofErr w:type="gramEnd"/>
      <w:r>
        <w:rPr>
          <w:sz w:val="20"/>
          <w:szCs w:val="20"/>
        </w:rPr>
        <w:t xml:space="preserve">California Climate Action Registry), Golden Standard, </w:t>
      </w:r>
      <w:r>
        <w:rPr>
          <w:rFonts w:hint="eastAsia"/>
          <w:sz w:val="20"/>
          <w:szCs w:val="20"/>
        </w:rPr>
        <w:t>및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TCR(</w:t>
      </w:r>
      <w:proofErr w:type="gramEnd"/>
      <w:r>
        <w:rPr>
          <w:sz w:val="20"/>
          <w:szCs w:val="20"/>
        </w:rPr>
        <w:t xml:space="preserve">The Climate Registry) </w:t>
      </w:r>
      <w:proofErr w:type="spellStart"/>
      <w:r>
        <w:rPr>
          <w:rFonts w:hint="eastAsia"/>
          <w:sz w:val="20"/>
          <w:szCs w:val="20"/>
        </w:rPr>
        <w:t>자발적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감축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검증기관</w:t>
      </w:r>
      <w:proofErr w:type="spellEnd"/>
      <w:r>
        <w:rPr>
          <w:sz w:val="20"/>
          <w:szCs w:val="20"/>
        </w:rPr>
        <w:t xml:space="preserve"> </w:t>
      </w:r>
    </w:p>
    <w:p w14:paraId="41FD76D9" w14:textId="77777777" w:rsidR="00D622D0" w:rsidRPr="00E6018C" w:rsidRDefault="00D622D0" w:rsidP="00D622D0">
      <w:pPr>
        <w:pStyle w:val="Default"/>
        <w:ind w:firstLineChars="200" w:firstLine="400"/>
        <w:rPr>
          <w:b/>
          <w:bCs/>
          <w:sz w:val="20"/>
          <w:szCs w:val="20"/>
          <w:u w:val="single"/>
        </w:rPr>
      </w:pPr>
      <w:r w:rsidRPr="00E6018C">
        <w:rPr>
          <w:b/>
          <w:bCs/>
          <w:sz w:val="20"/>
          <w:szCs w:val="20"/>
          <w:u w:val="single"/>
        </w:rPr>
        <w:t xml:space="preserve">- EU MRV </w:t>
      </w:r>
      <w:proofErr w:type="spellStart"/>
      <w:r w:rsidRPr="00E6018C">
        <w:rPr>
          <w:rFonts w:hint="eastAsia"/>
          <w:b/>
          <w:bCs/>
          <w:sz w:val="20"/>
          <w:szCs w:val="20"/>
          <w:u w:val="single"/>
        </w:rPr>
        <w:t>선박분야</w:t>
      </w:r>
      <w:proofErr w:type="spellEnd"/>
      <w:r w:rsidRPr="00E6018C">
        <w:rPr>
          <w:b/>
          <w:bCs/>
          <w:sz w:val="20"/>
          <w:szCs w:val="20"/>
          <w:u w:val="single"/>
        </w:rPr>
        <w:t xml:space="preserve"> </w:t>
      </w:r>
      <w:proofErr w:type="spellStart"/>
      <w:r w:rsidRPr="00E6018C">
        <w:rPr>
          <w:rFonts w:hint="eastAsia"/>
          <w:b/>
          <w:bCs/>
          <w:sz w:val="20"/>
          <w:szCs w:val="20"/>
          <w:u w:val="single"/>
        </w:rPr>
        <w:t>검증기관</w:t>
      </w:r>
      <w:proofErr w:type="spellEnd"/>
      <w:r w:rsidRPr="00E6018C">
        <w:rPr>
          <w:b/>
          <w:bCs/>
          <w:sz w:val="20"/>
          <w:szCs w:val="20"/>
          <w:u w:val="single"/>
        </w:rPr>
        <w:t xml:space="preserve"> </w:t>
      </w:r>
    </w:p>
    <w:p w14:paraId="33C52A64" w14:textId="77777777" w:rsidR="00D622D0" w:rsidRDefault="00D622D0" w:rsidP="00D622D0">
      <w:pPr>
        <w:pStyle w:val="Default"/>
        <w:ind w:firstLineChars="200" w:firstLine="40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spellStart"/>
      <w:r>
        <w:rPr>
          <w:rFonts w:hint="eastAsia"/>
          <w:sz w:val="20"/>
          <w:szCs w:val="20"/>
        </w:rPr>
        <w:t>일본</w:t>
      </w:r>
      <w:proofErr w:type="spellEnd"/>
      <w:r>
        <w:rPr>
          <w:sz w:val="20"/>
          <w:szCs w:val="20"/>
        </w:rPr>
        <w:t xml:space="preserve">, Tokyo ETS Verification, Japan Carbon Footprint </w:t>
      </w:r>
      <w:r>
        <w:rPr>
          <w:rFonts w:hint="eastAsia"/>
          <w:sz w:val="20"/>
          <w:szCs w:val="20"/>
        </w:rPr>
        <w:t>및</w:t>
      </w:r>
      <w:r>
        <w:rPr>
          <w:sz w:val="20"/>
          <w:szCs w:val="20"/>
        </w:rPr>
        <w:t xml:space="preserve"> JDCM </w:t>
      </w:r>
      <w:proofErr w:type="spellStart"/>
      <w:r>
        <w:rPr>
          <w:rFonts w:hint="eastAsia"/>
          <w:sz w:val="20"/>
          <w:szCs w:val="20"/>
        </w:rPr>
        <w:t>검증기관</w:t>
      </w:r>
      <w:proofErr w:type="spellEnd"/>
      <w:r>
        <w:rPr>
          <w:sz w:val="20"/>
          <w:szCs w:val="20"/>
        </w:rPr>
        <w:t xml:space="preserve"> </w:t>
      </w:r>
    </w:p>
    <w:p w14:paraId="2DF803B7" w14:textId="77777777" w:rsidR="00D622D0" w:rsidRPr="00E6018C" w:rsidRDefault="00D622D0" w:rsidP="00D622D0">
      <w:pPr>
        <w:pStyle w:val="Default"/>
        <w:ind w:firstLineChars="200" w:firstLine="400"/>
        <w:rPr>
          <w:b/>
          <w:bCs/>
          <w:sz w:val="20"/>
          <w:szCs w:val="20"/>
          <w:u w:val="single"/>
          <w:lang w:eastAsia="ko-KR"/>
        </w:rPr>
      </w:pPr>
      <w:r w:rsidRPr="00E6018C">
        <w:rPr>
          <w:b/>
          <w:bCs/>
          <w:sz w:val="20"/>
          <w:szCs w:val="20"/>
          <w:u w:val="single"/>
          <w:lang w:eastAsia="ko-KR"/>
        </w:rPr>
        <w:t xml:space="preserve">-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온실가스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명세서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검증에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대한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시범사업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참여</w:t>
      </w:r>
      <w:r w:rsidRPr="00E6018C">
        <w:rPr>
          <w:b/>
          <w:bCs/>
          <w:sz w:val="20"/>
          <w:szCs w:val="20"/>
          <w:u w:val="single"/>
          <w:lang w:eastAsia="ko-KR"/>
        </w:rPr>
        <w:t>(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에너지관리공단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,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환경공단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,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온실가스종합정보센터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) </w:t>
      </w:r>
    </w:p>
    <w:p w14:paraId="1EB33E9A" w14:textId="77777777" w:rsidR="00D622D0" w:rsidRPr="00E6018C" w:rsidRDefault="00D622D0" w:rsidP="00D622D0">
      <w:pPr>
        <w:pStyle w:val="Default"/>
        <w:ind w:firstLineChars="200" w:firstLine="400"/>
        <w:rPr>
          <w:b/>
          <w:bCs/>
          <w:sz w:val="20"/>
          <w:szCs w:val="20"/>
          <w:u w:val="single"/>
          <w:lang w:eastAsia="ko-KR"/>
        </w:rPr>
      </w:pPr>
      <w:r w:rsidRPr="00E6018C">
        <w:rPr>
          <w:b/>
          <w:bCs/>
          <w:sz w:val="20"/>
          <w:szCs w:val="20"/>
          <w:u w:val="single"/>
          <w:lang w:eastAsia="ko-KR"/>
        </w:rPr>
        <w:t xml:space="preserve">-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온실가스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감축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실적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50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여건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검증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경험</w:t>
      </w:r>
      <w:r w:rsidRPr="00E6018C">
        <w:rPr>
          <w:b/>
          <w:bCs/>
          <w:sz w:val="20"/>
          <w:szCs w:val="20"/>
          <w:u w:val="single"/>
          <w:lang w:eastAsia="ko-KR"/>
        </w:rPr>
        <w:t>(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에너지관리공단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) </w:t>
      </w:r>
    </w:p>
    <w:p w14:paraId="5D75597C" w14:textId="77777777" w:rsidR="00D622D0" w:rsidRPr="00E6018C" w:rsidRDefault="00D622D0" w:rsidP="00D622D0">
      <w:pPr>
        <w:pStyle w:val="Default"/>
        <w:ind w:firstLineChars="200" w:firstLine="400"/>
        <w:rPr>
          <w:b/>
          <w:bCs/>
          <w:sz w:val="20"/>
          <w:szCs w:val="20"/>
          <w:u w:val="single"/>
          <w:lang w:eastAsia="ko-KR"/>
        </w:rPr>
      </w:pPr>
      <w:r w:rsidRPr="00E6018C">
        <w:rPr>
          <w:b/>
          <w:bCs/>
          <w:sz w:val="20"/>
          <w:szCs w:val="20"/>
          <w:u w:val="single"/>
          <w:lang w:eastAsia="ko-KR"/>
        </w:rPr>
        <w:t xml:space="preserve">-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관리</w:t>
      </w:r>
      <w:r w:rsidRPr="00E6018C">
        <w:rPr>
          <w:b/>
          <w:bCs/>
          <w:sz w:val="20"/>
          <w:szCs w:val="20"/>
          <w:u w:val="single"/>
          <w:lang w:eastAsia="ko-KR"/>
        </w:rPr>
        <w:t>/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할당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업체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자발적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감축사업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검증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약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10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여건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</w:p>
    <w:p w14:paraId="79F6C515" w14:textId="77777777" w:rsidR="00D622D0" w:rsidRDefault="00D622D0" w:rsidP="00D622D0">
      <w:pPr>
        <w:pStyle w:val="Default"/>
        <w:ind w:firstLineChars="200" w:firstLine="400"/>
        <w:rPr>
          <w:sz w:val="20"/>
          <w:szCs w:val="20"/>
          <w:lang w:eastAsia="ko-KR"/>
        </w:rPr>
      </w:pPr>
    </w:p>
    <w:p w14:paraId="0AF3AB12" w14:textId="77777777" w:rsidR="00D622D0" w:rsidRDefault="00D622D0" w:rsidP="00D622D0">
      <w:pPr>
        <w:pStyle w:val="Default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3. </w:t>
      </w:r>
      <w:r>
        <w:rPr>
          <w:rFonts w:hint="eastAsia"/>
          <w:b/>
          <w:bCs/>
          <w:sz w:val="20"/>
          <w:szCs w:val="20"/>
          <w:lang w:eastAsia="ko-KR"/>
        </w:rPr>
        <w:t>검증심사원</w:t>
      </w:r>
      <w:r>
        <w:rPr>
          <w:b/>
          <w:bCs/>
          <w:sz w:val="20"/>
          <w:szCs w:val="20"/>
          <w:lang w:eastAsia="ko-KR"/>
        </w:rPr>
        <w:t xml:space="preserve"> </w:t>
      </w:r>
      <w:r>
        <w:rPr>
          <w:rFonts w:hint="eastAsia"/>
          <w:b/>
          <w:bCs/>
          <w:sz w:val="20"/>
          <w:szCs w:val="20"/>
          <w:lang w:eastAsia="ko-KR"/>
        </w:rPr>
        <w:t>경험</w:t>
      </w:r>
      <w:r>
        <w:rPr>
          <w:b/>
          <w:bCs/>
          <w:sz w:val="20"/>
          <w:szCs w:val="20"/>
          <w:lang w:eastAsia="ko-KR"/>
        </w:rPr>
        <w:t xml:space="preserve"> </w:t>
      </w:r>
      <w:r>
        <w:rPr>
          <w:rFonts w:hint="eastAsia"/>
          <w:b/>
          <w:bCs/>
          <w:sz w:val="20"/>
          <w:szCs w:val="20"/>
          <w:lang w:eastAsia="ko-KR"/>
        </w:rPr>
        <w:t>장점</w:t>
      </w:r>
      <w:r>
        <w:rPr>
          <w:b/>
          <w:bCs/>
          <w:sz w:val="20"/>
          <w:szCs w:val="20"/>
          <w:lang w:eastAsia="ko-KR"/>
        </w:rPr>
        <w:t xml:space="preserve"> </w:t>
      </w:r>
    </w:p>
    <w:p w14:paraId="40F68F81" w14:textId="77777777" w:rsidR="00D622D0" w:rsidRDefault="00D622D0" w:rsidP="00D622D0">
      <w:pPr>
        <w:pStyle w:val="Default"/>
        <w:ind w:firstLineChars="200" w:firstLine="40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- 2006</w:t>
      </w:r>
      <w:r>
        <w:rPr>
          <w:rFonts w:hint="eastAsia"/>
          <w:sz w:val="20"/>
          <w:szCs w:val="20"/>
          <w:lang w:eastAsia="ko-KR"/>
        </w:rPr>
        <w:t>년</w:t>
      </w:r>
      <w:r>
        <w:rPr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부터</w:t>
      </w:r>
      <w:r>
        <w:rPr>
          <w:sz w:val="20"/>
          <w:szCs w:val="20"/>
          <w:lang w:eastAsia="ko-KR"/>
        </w:rPr>
        <w:t xml:space="preserve"> Global </w:t>
      </w:r>
      <w:r>
        <w:rPr>
          <w:rFonts w:hint="eastAsia"/>
          <w:sz w:val="20"/>
          <w:szCs w:val="20"/>
          <w:lang w:eastAsia="ko-KR"/>
        </w:rPr>
        <w:t>온실가스</w:t>
      </w:r>
      <w:r>
        <w:rPr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검증시작</w:t>
      </w:r>
      <w:r>
        <w:rPr>
          <w:sz w:val="20"/>
          <w:szCs w:val="20"/>
          <w:lang w:eastAsia="ko-KR"/>
        </w:rPr>
        <w:t xml:space="preserve"> </w:t>
      </w:r>
    </w:p>
    <w:p w14:paraId="4DEC2A05" w14:textId="77777777" w:rsidR="00D622D0" w:rsidRPr="00E6018C" w:rsidRDefault="00D622D0" w:rsidP="00D622D0">
      <w:pPr>
        <w:pStyle w:val="Default"/>
        <w:ind w:firstLineChars="200" w:firstLine="400"/>
        <w:rPr>
          <w:b/>
          <w:bCs/>
          <w:sz w:val="20"/>
          <w:szCs w:val="20"/>
          <w:u w:val="single"/>
          <w:lang w:eastAsia="ko-KR"/>
        </w:rPr>
      </w:pPr>
      <w:r w:rsidRPr="00E6018C">
        <w:rPr>
          <w:b/>
          <w:bCs/>
          <w:sz w:val="20"/>
          <w:szCs w:val="20"/>
          <w:u w:val="single"/>
          <w:lang w:eastAsia="ko-KR"/>
        </w:rPr>
        <w:t>- 2007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년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부터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국내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온실가스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검증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시작</w:t>
      </w:r>
      <w:r w:rsidRPr="00E6018C">
        <w:rPr>
          <w:b/>
          <w:bCs/>
          <w:sz w:val="20"/>
          <w:szCs w:val="20"/>
          <w:u w:val="single"/>
          <w:lang w:eastAsia="ko-KR"/>
        </w:rPr>
        <w:t>(11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년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이상의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온실가스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검증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 </w:t>
      </w:r>
      <w:r w:rsidRPr="00E6018C">
        <w:rPr>
          <w:rFonts w:hint="eastAsia"/>
          <w:b/>
          <w:bCs/>
          <w:sz w:val="20"/>
          <w:szCs w:val="20"/>
          <w:u w:val="single"/>
          <w:lang w:eastAsia="ko-KR"/>
        </w:rPr>
        <w:t>경험</w:t>
      </w:r>
      <w:r w:rsidRPr="00E6018C">
        <w:rPr>
          <w:b/>
          <w:bCs/>
          <w:sz w:val="20"/>
          <w:szCs w:val="20"/>
          <w:u w:val="single"/>
          <w:lang w:eastAsia="ko-KR"/>
        </w:rPr>
        <w:t xml:space="preserve">) </w:t>
      </w:r>
    </w:p>
    <w:p w14:paraId="388C6FD4" w14:textId="7814D9B4" w:rsidR="00A63FA8" w:rsidRPr="00D622D0" w:rsidRDefault="00D622D0" w:rsidP="00D622D0">
      <w:pPr>
        <w:pStyle w:val="FeesHeading"/>
        <w:numPr>
          <w:ilvl w:val="0"/>
          <w:numId w:val="0"/>
        </w:numPr>
        <w:ind w:firstLineChars="200" w:firstLine="400"/>
        <w:rPr>
          <w:rFonts w:ascii="맑은 고딕" w:eastAsia="맑은 고딕" w:hAnsiTheme="minorHAnsi" w:cs="맑은 고딕"/>
          <w:color w:val="000000"/>
          <w:lang w:val="en-US" w:eastAsia="ko-KR"/>
        </w:rPr>
      </w:pPr>
      <w:r w:rsidRPr="00D622D0">
        <w:rPr>
          <w:rFonts w:ascii="맑은 고딕" w:eastAsia="맑은 고딕" w:hAnsiTheme="minorHAnsi" w:cs="맑은 고딕"/>
          <w:color w:val="000000"/>
          <w:lang w:val="en-US" w:eastAsia="ko-KR"/>
        </w:rPr>
        <w:t xml:space="preserve">- </w:t>
      </w:r>
      <w:r w:rsidRPr="00D622D0">
        <w:rPr>
          <w:rFonts w:ascii="맑은 고딕" w:eastAsia="맑은 고딕" w:hAnsiTheme="minorHAnsi" w:cs="맑은 고딕" w:hint="eastAsia"/>
          <w:b/>
          <w:bCs/>
          <w:color w:val="000000"/>
          <w:u w:val="single"/>
          <w:lang w:val="en-US" w:eastAsia="ko-KR"/>
        </w:rPr>
        <w:t>다양한</w:t>
      </w:r>
      <w:r w:rsidRPr="00D622D0">
        <w:rPr>
          <w:rFonts w:ascii="맑은 고딕" w:eastAsia="맑은 고딕" w:hAnsiTheme="minorHAnsi" w:cs="맑은 고딕"/>
          <w:b/>
          <w:bCs/>
          <w:color w:val="000000"/>
          <w:u w:val="single"/>
          <w:lang w:val="en-US" w:eastAsia="ko-KR"/>
        </w:rPr>
        <w:t xml:space="preserve"> </w:t>
      </w:r>
      <w:r w:rsidRPr="00D622D0">
        <w:rPr>
          <w:rFonts w:ascii="맑은 고딕" w:eastAsia="맑은 고딕" w:hAnsiTheme="minorHAnsi" w:cs="맑은 고딕" w:hint="eastAsia"/>
          <w:b/>
          <w:bCs/>
          <w:color w:val="000000"/>
          <w:u w:val="single"/>
          <w:lang w:val="en-US" w:eastAsia="ko-KR"/>
        </w:rPr>
        <w:t>업종에</w:t>
      </w:r>
      <w:r w:rsidRPr="00D622D0">
        <w:rPr>
          <w:rFonts w:ascii="맑은 고딕" w:eastAsia="맑은 고딕" w:hAnsiTheme="minorHAnsi" w:cs="맑은 고딕"/>
          <w:b/>
          <w:bCs/>
          <w:color w:val="000000"/>
          <w:u w:val="single"/>
          <w:lang w:val="en-US" w:eastAsia="ko-KR"/>
        </w:rPr>
        <w:t xml:space="preserve"> </w:t>
      </w:r>
      <w:r w:rsidRPr="00D622D0">
        <w:rPr>
          <w:rFonts w:ascii="맑은 고딕" w:eastAsia="맑은 고딕" w:hAnsiTheme="minorHAnsi" w:cs="맑은 고딕" w:hint="eastAsia"/>
          <w:b/>
          <w:bCs/>
          <w:color w:val="000000"/>
          <w:u w:val="single"/>
          <w:lang w:val="en-US" w:eastAsia="ko-KR"/>
        </w:rPr>
        <w:t>대한</w:t>
      </w:r>
      <w:r w:rsidRPr="00D622D0">
        <w:rPr>
          <w:rFonts w:ascii="맑은 고딕" w:eastAsia="맑은 고딕" w:hAnsiTheme="minorHAnsi" w:cs="맑은 고딕"/>
          <w:b/>
          <w:bCs/>
          <w:color w:val="000000"/>
          <w:u w:val="single"/>
          <w:lang w:val="en-US" w:eastAsia="ko-KR"/>
        </w:rPr>
        <w:t xml:space="preserve"> </w:t>
      </w:r>
      <w:r w:rsidRPr="00D622D0">
        <w:rPr>
          <w:rFonts w:ascii="맑은 고딕" w:eastAsia="맑은 고딕" w:hAnsiTheme="minorHAnsi" w:cs="맑은 고딕" w:hint="eastAsia"/>
          <w:b/>
          <w:bCs/>
          <w:color w:val="000000"/>
          <w:u w:val="single"/>
          <w:lang w:val="en-US" w:eastAsia="ko-KR"/>
        </w:rPr>
        <w:t>검증</w:t>
      </w:r>
      <w:r w:rsidRPr="00D622D0">
        <w:rPr>
          <w:rFonts w:ascii="맑은 고딕" w:eastAsia="맑은 고딕" w:hAnsiTheme="minorHAnsi" w:cs="맑은 고딕"/>
          <w:b/>
          <w:bCs/>
          <w:color w:val="000000"/>
          <w:u w:val="single"/>
          <w:lang w:val="en-US" w:eastAsia="ko-KR"/>
        </w:rPr>
        <w:t xml:space="preserve"> </w:t>
      </w:r>
      <w:r w:rsidRPr="00D622D0">
        <w:rPr>
          <w:rFonts w:ascii="맑은 고딕" w:eastAsia="맑은 고딕" w:hAnsiTheme="minorHAnsi" w:cs="맑은 고딕" w:hint="eastAsia"/>
          <w:b/>
          <w:bCs/>
          <w:color w:val="000000"/>
          <w:u w:val="single"/>
          <w:lang w:val="en-US" w:eastAsia="ko-KR"/>
        </w:rPr>
        <w:t>경험</w:t>
      </w:r>
      <w:r w:rsidRPr="00D622D0">
        <w:rPr>
          <w:rFonts w:ascii="맑은 고딕" w:eastAsia="맑은 고딕" w:hAnsiTheme="minorHAnsi" w:cs="맑은 고딕"/>
          <w:color w:val="000000"/>
          <w:lang w:val="en-US" w:eastAsia="ko-KR"/>
        </w:rPr>
        <w:t>(</w:t>
      </w:r>
      <w:r w:rsidRPr="00D622D0">
        <w:rPr>
          <w:rFonts w:ascii="맑은 고딕" w:eastAsia="맑은 고딕" w:hAnsiTheme="minorHAnsi" w:cs="맑은 고딕" w:hint="eastAsia"/>
          <w:color w:val="000000"/>
          <w:lang w:val="en-US" w:eastAsia="ko-KR"/>
        </w:rPr>
        <w:t>조선</w:t>
      </w:r>
      <w:r w:rsidRPr="00D622D0">
        <w:rPr>
          <w:rFonts w:ascii="맑은 고딕" w:eastAsia="맑은 고딕" w:hAnsiTheme="minorHAnsi" w:cs="맑은 고딕"/>
          <w:color w:val="000000"/>
          <w:lang w:val="en-US" w:eastAsia="ko-KR"/>
        </w:rPr>
        <w:t xml:space="preserve">, </w:t>
      </w:r>
      <w:r w:rsidRPr="00D622D0">
        <w:rPr>
          <w:rFonts w:ascii="맑은 고딕" w:eastAsia="맑은 고딕" w:hAnsiTheme="minorHAnsi" w:cs="맑은 고딕" w:hint="eastAsia"/>
          <w:color w:val="000000"/>
          <w:lang w:val="en-US" w:eastAsia="ko-KR"/>
        </w:rPr>
        <w:t>발전</w:t>
      </w:r>
      <w:r w:rsidRPr="00D622D0">
        <w:rPr>
          <w:rFonts w:ascii="맑은 고딕" w:eastAsia="맑은 고딕" w:hAnsiTheme="minorHAnsi" w:cs="맑은 고딕"/>
          <w:color w:val="000000"/>
          <w:lang w:val="en-US" w:eastAsia="ko-KR"/>
        </w:rPr>
        <w:t xml:space="preserve">, </w:t>
      </w:r>
      <w:r w:rsidRPr="00D622D0">
        <w:rPr>
          <w:rFonts w:ascii="맑은 고딕" w:eastAsia="맑은 고딕" w:hAnsiTheme="minorHAnsi" w:cs="맑은 고딕" w:hint="eastAsia"/>
          <w:color w:val="000000"/>
          <w:lang w:val="en-US" w:eastAsia="ko-KR"/>
        </w:rPr>
        <w:t>전기</w:t>
      </w:r>
      <w:r w:rsidRPr="00D622D0">
        <w:rPr>
          <w:rFonts w:ascii="맑은 고딕" w:eastAsia="맑은 고딕" w:hAnsiTheme="minorHAnsi" w:cs="맑은 고딕"/>
          <w:color w:val="000000"/>
          <w:lang w:val="en-US" w:eastAsia="ko-KR"/>
        </w:rPr>
        <w:t xml:space="preserve"> </w:t>
      </w:r>
      <w:r w:rsidRPr="00D622D0">
        <w:rPr>
          <w:rFonts w:ascii="맑은 고딕" w:eastAsia="맑은 고딕" w:hAnsiTheme="minorHAnsi" w:cs="맑은 고딕" w:hint="eastAsia"/>
          <w:color w:val="000000"/>
          <w:lang w:val="en-US" w:eastAsia="ko-KR"/>
        </w:rPr>
        <w:t>전자</w:t>
      </w:r>
      <w:r w:rsidRPr="00D622D0">
        <w:rPr>
          <w:rFonts w:ascii="맑은 고딕" w:eastAsia="맑은 고딕" w:hAnsiTheme="minorHAnsi" w:cs="맑은 고딕"/>
          <w:color w:val="000000"/>
          <w:lang w:val="en-US" w:eastAsia="ko-KR"/>
        </w:rPr>
        <w:t xml:space="preserve">, </w:t>
      </w:r>
      <w:r w:rsidRPr="00D622D0">
        <w:rPr>
          <w:rFonts w:ascii="맑은 고딕" w:eastAsia="맑은 고딕" w:hAnsiTheme="minorHAnsi" w:cs="맑은 고딕" w:hint="eastAsia"/>
          <w:color w:val="000000"/>
          <w:lang w:val="en-US" w:eastAsia="ko-KR"/>
        </w:rPr>
        <w:t>철강</w:t>
      </w:r>
      <w:r w:rsidRPr="00D622D0">
        <w:rPr>
          <w:rFonts w:ascii="맑은 고딕" w:eastAsia="맑은 고딕" w:hAnsiTheme="minorHAnsi" w:cs="맑은 고딕"/>
          <w:color w:val="000000"/>
          <w:lang w:val="en-US" w:eastAsia="ko-KR"/>
        </w:rPr>
        <w:t xml:space="preserve">, </w:t>
      </w:r>
      <w:r w:rsidRPr="00D622D0">
        <w:rPr>
          <w:rFonts w:ascii="맑은 고딕" w:eastAsia="맑은 고딕" w:hAnsiTheme="minorHAnsi" w:cs="맑은 고딕" w:hint="eastAsia"/>
          <w:color w:val="000000"/>
          <w:lang w:val="en-US" w:eastAsia="ko-KR"/>
        </w:rPr>
        <w:t>기계</w:t>
      </w:r>
      <w:r w:rsidRPr="00D622D0">
        <w:rPr>
          <w:rFonts w:ascii="맑은 고딕" w:eastAsia="맑은 고딕" w:hAnsiTheme="minorHAnsi" w:cs="맑은 고딕"/>
          <w:color w:val="000000"/>
          <w:lang w:val="en-US" w:eastAsia="ko-KR"/>
        </w:rPr>
        <w:t xml:space="preserve">, </w:t>
      </w:r>
      <w:r w:rsidRPr="00D622D0">
        <w:rPr>
          <w:rFonts w:ascii="맑은 고딕" w:eastAsia="맑은 고딕" w:hAnsiTheme="minorHAnsi" w:cs="맑은 고딕" w:hint="eastAsia"/>
          <w:color w:val="000000"/>
          <w:lang w:val="en-US" w:eastAsia="ko-KR"/>
        </w:rPr>
        <w:t>자동차</w:t>
      </w:r>
      <w:r w:rsidRPr="00D622D0">
        <w:rPr>
          <w:rFonts w:ascii="맑은 고딕" w:eastAsia="맑은 고딕" w:hAnsiTheme="minorHAnsi" w:cs="맑은 고딕"/>
          <w:color w:val="000000"/>
          <w:lang w:val="en-US" w:eastAsia="ko-KR"/>
        </w:rPr>
        <w:t xml:space="preserve">, </w:t>
      </w:r>
      <w:r w:rsidRPr="00D622D0">
        <w:rPr>
          <w:rFonts w:ascii="맑은 고딕" w:eastAsia="맑은 고딕" w:hAnsiTheme="minorHAnsi" w:cs="맑은 고딕" w:hint="eastAsia"/>
          <w:color w:val="000000"/>
          <w:lang w:val="en-US" w:eastAsia="ko-KR"/>
        </w:rPr>
        <w:t>시멘트</w:t>
      </w:r>
      <w:r w:rsidRPr="00D622D0">
        <w:rPr>
          <w:rFonts w:ascii="맑은 고딕" w:eastAsia="맑은 고딕" w:hAnsiTheme="minorHAnsi" w:cs="맑은 고딕"/>
          <w:color w:val="000000"/>
          <w:lang w:val="en-US" w:eastAsia="ko-KR"/>
        </w:rPr>
        <w:t xml:space="preserve">, </w:t>
      </w:r>
      <w:r w:rsidRPr="00D622D0">
        <w:rPr>
          <w:rFonts w:ascii="맑은 고딕" w:eastAsia="맑은 고딕" w:hAnsiTheme="minorHAnsi" w:cs="맑은 고딕" w:hint="eastAsia"/>
          <w:color w:val="000000"/>
          <w:lang w:val="en-US" w:eastAsia="ko-KR"/>
        </w:rPr>
        <w:t>제지</w:t>
      </w:r>
      <w:r w:rsidRPr="00D622D0">
        <w:rPr>
          <w:rFonts w:ascii="맑은 고딕" w:eastAsia="맑은 고딕" w:hAnsiTheme="minorHAnsi" w:cs="맑은 고딕"/>
          <w:color w:val="000000"/>
          <w:lang w:val="en-US" w:eastAsia="ko-KR"/>
        </w:rPr>
        <w:t xml:space="preserve">, </w:t>
      </w:r>
      <w:r w:rsidRPr="00D622D0">
        <w:rPr>
          <w:rFonts w:ascii="맑은 고딕" w:eastAsia="맑은 고딕" w:hAnsiTheme="minorHAnsi" w:cs="맑은 고딕" w:hint="eastAsia"/>
          <w:color w:val="000000"/>
          <w:lang w:val="en-US" w:eastAsia="ko-KR"/>
        </w:rPr>
        <w:t>항공</w:t>
      </w:r>
      <w:r w:rsidRPr="00D622D0">
        <w:rPr>
          <w:rFonts w:ascii="맑은 고딕" w:eastAsia="맑은 고딕" w:hAnsiTheme="minorHAnsi" w:cs="맑은 고딕"/>
          <w:color w:val="000000"/>
          <w:lang w:val="en-US" w:eastAsia="ko-KR"/>
        </w:rPr>
        <w:t xml:space="preserve">, </w:t>
      </w:r>
      <w:r w:rsidRPr="00D622D0">
        <w:rPr>
          <w:rFonts w:ascii="맑은 고딕" w:eastAsia="맑은 고딕" w:hAnsiTheme="minorHAnsi" w:cs="맑은 고딕" w:hint="eastAsia"/>
          <w:color w:val="000000"/>
          <w:lang w:val="en-US" w:eastAsia="ko-KR"/>
        </w:rPr>
        <w:t>건설</w:t>
      </w:r>
      <w:r w:rsidRPr="00D622D0">
        <w:rPr>
          <w:rFonts w:ascii="맑은 고딕" w:eastAsia="맑은 고딕" w:hAnsiTheme="minorHAnsi" w:cs="맑은 고딕"/>
          <w:color w:val="000000"/>
          <w:lang w:val="en-US" w:eastAsia="ko-KR"/>
        </w:rPr>
        <w:t xml:space="preserve">, </w:t>
      </w:r>
      <w:r w:rsidRPr="00D622D0">
        <w:rPr>
          <w:rFonts w:ascii="맑은 고딕" w:eastAsia="맑은 고딕" w:hAnsiTheme="minorHAnsi" w:cs="맑은 고딕" w:hint="eastAsia"/>
          <w:color w:val="000000"/>
          <w:lang w:val="en-US" w:eastAsia="ko-KR"/>
        </w:rPr>
        <w:t>식품</w:t>
      </w:r>
      <w:r w:rsidRPr="00D622D0">
        <w:rPr>
          <w:rFonts w:ascii="맑은 고딕" w:eastAsia="맑은 고딕" w:hAnsiTheme="minorHAnsi" w:cs="맑은 고딕"/>
          <w:color w:val="000000"/>
          <w:lang w:val="en-US" w:eastAsia="ko-KR"/>
        </w:rPr>
        <w:t xml:space="preserve">, </w:t>
      </w:r>
      <w:r w:rsidRPr="00D622D0">
        <w:rPr>
          <w:rFonts w:ascii="맑은 고딕" w:eastAsia="맑은 고딕" w:hAnsiTheme="minorHAnsi" w:cs="맑은 고딕" w:hint="eastAsia"/>
          <w:color w:val="000000"/>
          <w:lang w:val="en-US" w:eastAsia="ko-KR"/>
        </w:rPr>
        <w:t>폐기물</w:t>
      </w:r>
      <w:r w:rsidRPr="00D622D0">
        <w:rPr>
          <w:rFonts w:ascii="맑은 고딕" w:eastAsia="맑은 고딕" w:hAnsiTheme="minorHAnsi" w:cs="맑은 고딕"/>
          <w:color w:val="000000"/>
          <w:lang w:val="en-US" w:eastAsia="ko-KR"/>
        </w:rPr>
        <w:t xml:space="preserve">, </w:t>
      </w:r>
      <w:r w:rsidRPr="00D622D0">
        <w:rPr>
          <w:rFonts w:ascii="맑은 고딕" w:eastAsia="맑은 고딕" w:hAnsiTheme="minorHAnsi" w:cs="맑은 고딕" w:hint="eastAsia"/>
          <w:color w:val="000000"/>
          <w:lang w:val="en-US" w:eastAsia="ko-KR"/>
        </w:rPr>
        <w:t>정부기관</w:t>
      </w:r>
      <w:r w:rsidRPr="00D622D0">
        <w:rPr>
          <w:rFonts w:ascii="맑은 고딕" w:eastAsia="맑은 고딕" w:hAnsiTheme="minorHAnsi" w:cs="맑은 고딕"/>
          <w:color w:val="000000"/>
          <w:lang w:val="en-US" w:eastAsia="ko-KR"/>
        </w:rPr>
        <w:t xml:space="preserve"> </w:t>
      </w:r>
      <w:r w:rsidRPr="00D622D0">
        <w:rPr>
          <w:rFonts w:ascii="맑은 고딕" w:eastAsia="맑은 고딕" w:hAnsiTheme="minorHAnsi" w:cs="맑은 고딕" w:hint="eastAsia"/>
          <w:color w:val="000000"/>
          <w:lang w:val="en-US" w:eastAsia="ko-KR"/>
        </w:rPr>
        <w:t>등</w:t>
      </w:r>
      <w:r w:rsidRPr="00D622D0">
        <w:rPr>
          <w:rFonts w:ascii="맑은 고딕" w:eastAsia="맑은 고딕" w:hAnsiTheme="minorHAnsi" w:cs="맑은 고딕"/>
          <w:color w:val="000000"/>
          <w:lang w:val="en-US" w:eastAsia="ko-KR"/>
        </w:rPr>
        <w:t>)</w:t>
      </w:r>
    </w:p>
    <w:p w14:paraId="7EAE547F" w14:textId="77777777" w:rsidR="00A63FA8" w:rsidRDefault="00A63FA8" w:rsidP="0066360A">
      <w:pPr>
        <w:pStyle w:val="FeesHeading"/>
        <w:numPr>
          <w:ilvl w:val="0"/>
          <w:numId w:val="0"/>
        </w:numPr>
        <w:rPr>
          <w:lang w:eastAsia="ko-KR"/>
        </w:rPr>
      </w:pPr>
    </w:p>
    <w:p w14:paraId="0B249623" w14:textId="77777777" w:rsidR="00A63FA8" w:rsidRDefault="00A63FA8" w:rsidP="0066360A">
      <w:pPr>
        <w:pStyle w:val="FeesHeading"/>
        <w:numPr>
          <w:ilvl w:val="0"/>
          <w:numId w:val="0"/>
        </w:numPr>
        <w:rPr>
          <w:lang w:eastAsia="ko-KR"/>
        </w:rPr>
      </w:pPr>
    </w:p>
    <w:p w14:paraId="21D31B5A" w14:textId="00EC7A83" w:rsidR="00A63FA8" w:rsidRDefault="00A63FA8" w:rsidP="0066360A">
      <w:pPr>
        <w:pStyle w:val="FeesHeading"/>
        <w:numPr>
          <w:ilvl w:val="0"/>
          <w:numId w:val="0"/>
        </w:numPr>
        <w:rPr>
          <w:lang w:eastAsia="ko-KR"/>
        </w:rPr>
        <w:sectPr w:rsidR="00A63FA8" w:rsidSect="0007724E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44B64244">
                <wp:simplePos x="0" y="0"/>
                <wp:positionH relativeFrom="column">
                  <wp:posOffset>-65372</wp:posOffset>
                </wp:positionH>
                <wp:positionV relativeFrom="paragraph">
                  <wp:posOffset>606161</wp:posOffset>
                </wp:positionV>
                <wp:extent cx="7018317" cy="8678174"/>
                <wp:effectExtent l="0" t="0" r="0" b="8890"/>
                <wp:wrapNone/>
                <wp:docPr id="10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8317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30C4010B" w14:textId="6A68CFCC" w:rsidR="00EF7C60" w:rsidRPr="00EF7C60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46B6BBE2" w14:textId="70D2818A" w:rsidR="009C630B" w:rsidRPr="00135C86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color w:val="014A3A" w:themeColor="accent4" w:themeShade="80"/>
                                <w:sz w:val="16"/>
                                <w:lang w:eastAsia="ko-KR"/>
                              </w:rPr>
                            </w:pPr>
                            <w:r w:rsidRPr="00135C86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달 </w:t>
                            </w:r>
                            <w:proofErr w:type="gramStart"/>
                            <w:r w:rsidRPr="00135C86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실장 </w:t>
                            </w:r>
                            <w:r w:rsidR="00DC3956"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/</w:t>
                            </w:r>
                            <w:proofErr w:type="gramEnd"/>
                            <w:r w:rsidR="00DC3956"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DC3956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온실가스 검증심사원</w:t>
                            </w:r>
                          </w:p>
                          <w:p w14:paraId="5F4DE107" w14:textId="77777777" w:rsid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7527 </w:t>
                            </w:r>
                          </w:p>
                          <w:p w14:paraId="2F7B245C" w14:textId="3ABC2693" w:rsidR="00DC3956" w:rsidRPr="009C630B" w:rsidRDefault="00DC3956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DC3956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H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(0)10 3776 0837</w:t>
                            </w:r>
                          </w:p>
                          <w:p w14:paraId="49BEB943" w14:textId="0DF277C6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d</w:t>
                            </w:r>
                            <w:r w:rsidRPr="009C630B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al.kim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@lr</w:t>
                            </w:r>
                            <w:r w:rsidR="004F5E2C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q</w:t>
                            </w:r>
                            <w:r w:rsidR="004F5E2C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a.com</w:t>
                            </w:r>
                            <w:proofErr w:type="gramEnd"/>
                          </w:p>
                          <w:p w14:paraId="2BD91B58" w14:textId="71BF9D62" w:rsid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F05B488" w14:textId="77777777" w:rsidR="00EF7C60" w:rsidRPr="009C630B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AAB353A" w14:textId="1C670067" w:rsid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6873660" w14:textId="7C3DDB3C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C108F3F" w14:textId="525446D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62F8A8B" w14:textId="68E2AC7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5683E42" w14:textId="77777777" w:rsidR="00DC3956" w:rsidRDefault="00DC3956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2E02260" w14:textId="77777777" w:rsidR="00DC3956" w:rsidRPr="009C630B" w:rsidRDefault="00DC3956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067ED979" w14:textId="77777777" w:rsidR="00DC3956" w:rsidRPr="009C630B" w:rsidRDefault="00DC3956" w:rsidP="00DC3956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4B69AC4E" w14:textId="77777777" w:rsidR="00DC3956" w:rsidRDefault="00DC3956" w:rsidP="00DC3956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4566FD39" w14:textId="300412C4" w:rsidR="00044330" w:rsidRPr="009C630B" w:rsidRDefault="00DC3956" w:rsidP="00DC3956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15pt;margin-top:47.75pt;width:552.6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30C4010B" w14:textId="6A68CFCC" w:rsidR="00EF7C60" w:rsidRPr="00EF7C60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46B6BBE2" w14:textId="70D2818A" w:rsidR="009C630B" w:rsidRPr="00135C86" w:rsidRDefault="009C630B" w:rsidP="00EF7C60">
                      <w:pPr>
                        <w:spacing w:after="0" w:line="240" w:lineRule="auto"/>
                        <w:textAlignment w:val="baseline"/>
                        <w:rPr>
                          <w:color w:val="014A3A" w:themeColor="accent4" w:themeShade="80"/>
                          <w:sz w:val="16"/>
                          <w:lang w:eastAsia="ko-KR"/>
                        </w:rPr>
                      </w:pPr>
                      <w:r w:rsidRPr="00135C86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달 </w:t>
                      </w:r>
                      <w:proofErr w:type="gramStart"/>
                      <w:r w:rsidRPr="00135C86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실장 </w:t>
                      </w:r>
                      <w:r w:rsidR="00DC3956"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>/</w:t>
                      </w:r>
                      <w:proofErr w:type="gramEnd"/>
                      <w:r w:rsidR="00DC3956"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DC3956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>온실가스 검증심사원</w:t>
                      </w:r>
                    </w:p>
                    <w:p w14:paraId="5F4DE107" w14:textId="77777777" w:rsid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7527 </w:t>
                      </w:r>
                    </w:p>
                    <w:p w14:paraId="2F7B245C" w14:textId="3ABC2693" w:rsidR="00DC3956" w:rsidRPr="009C630B" w:rsidRDefault="00DC3956" w:rsidP="00EF7C60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proofErr w:type="gramStart"/>
                      <w:r w:rsidRPr="00DC3956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H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</w:t>
                      </w:r>
                      <w:proofErr w:type="gramEnd"/>
                      <w:r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82 (0)10 3776 0837</w:t>
                      </w:r>
                    </w:p>
                    <w:p w14:paraId="49BEB943" w14:textId="0DF277C6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  <w:proofErr w:type="gram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d</w:t>
                      </w:r>
                      <w:r w:rsidRPr="009C630B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al.kim</w:t>
                      </w: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@lr</w:t>
                      </w:r>
                      <w:r w:rsidR="004F5E2C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q</w:t>
                      </w:r>
                      <w:r w:rsidR="004F5E2C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a.com</w:t>
                      </w:r>
                      <w:proofErr w:type="gramEnd"/>
                    </w:p>
                    <w:p w14:paraId="2BD91B58" w14:textId="71BF9D62" w:rsid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F05B488" w14:textId="77777777" w:rsidR="00EF7C60" w:rsidRPr="009C630B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AAB353A" w14:textId="1C670067" w:rsidR="009C630B" w:rsidRDefault="009C630B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6873660" w14:textId="7C3DDB3C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C108F3F" w14:textId="525446D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62F8A8B" w14:textId="68E2AC7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5683E42" w14:textId="77777777" w:rsidR="00DC3956" w:rsidRDefault="00DC3956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2E02260" w14:textId="77777777" w:rsidR="00DC3956" w:rsidRPr="009C630B" w:rsidRDefault="00DC3956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067ED979" w14:textId="77777777" w:rsidR="00DC3956" w:rsidRPr="009C630B" w:rsidRDefault="00DC3956" w:rsidP="00DC3956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4B69AC4E" w14:textId="77777777" w:rsidR="00DC3956" w:rsidRDefault="00DC3956" w:rsidP="00DC3956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층 </w:t>
                      </w:r>
                      <w:proofErr w:type="spellStart"/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남산트라팰리스</w:t>
                      </w:r>
                      <w:proofErr w:type="spellEnd"/>
                    </w:p>
                    <w:p w14:paraId="4566FD39" w14:textId="300412C4" w:rsidR="00044330" w:rsidRPr="009C630B" w:rsidRDefault="00DC3956" w:rsidP="00DC3956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6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2021F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  <w:lang w:eastAsia="ko-KR"/>
        </w:rPr>
      </w:pPr>
      <w:bookmarkStart w:id="3" w:name="_Hlk33723484"/>
    </w:p>
    <w:bookmarkEnd w:id="3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  <w:lang w:eastAsia="ko-KR"/>
        </w:rPr>
      </w:pPr>
    </w:p>
    <w:sectPr w:rsidR="00E87E45" w:rsidRPr="001244F9" w:rsidSect="0007724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13EFB" w14:textId="77777777" w:rsidR="003D43EE" w:rsidRDefault="003D43EE" w:rsidP="0063357B">
      <w:pPr>
        <w:spacing w:after="0" w:line="240" w:lineRule="auto"/>
      </w:pPr>
      <w:r>
        <w:separator/>
      </w:r>
    </w:p>
  </w:endnote>
  <w:endnote w:type="continuationSeparator" w:id="0">
    <w:p w14:paraId="15B399AB" w14:textId="77777777" w:rsidR="003D43EE" w:rsidRDefault="003D43EE" w:rsidP="0063357B">
      <w:pPr>
        <w:spacing w:after="0" w:line="240" w:lineRule="auto"/>
      </w:pPr>
      <w:r>
        <w:continuationSeparator/>
      </w:r>
    </w:p>
  </w:endnote>
  <w:endnote w:type="continuationNotice" w:id="1">
    <w:p w14:paraId="73E0CA27" w14:textId="77777777" w:rsidR="003D43EE" w:rsidRDefault="003D43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Calibri"/>
    <w:charset w:val="00"/>
    <w:family w:val="swiss"/>
    <w:pitch w:val="variable"/>
    <w:sig w:usb0="A00000EF" w:usb1="5000E47B" w:usb2="00000028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FB17D" w14:textId="77777777" w:rsidR="003D43EE" w:rsidRDefault="003D43EE" w:rsidP="0063357B">
      <w:pPr>
        <w:spacing w:after="0" w:line="240" w:lineRule="auto"/>
      </w:pPr>
      <w:r>
        <w:separator/>
      </w:r>
    </w:p>
  </w:footnote>
  <w:footnote w:type="continuationSeparator" w:id="0">
    <w:p w14:paraId="0893AD67" w14:textId="77777777" w:rsidR="003D43EE" w:rsidRDefault="003D43EE" w:rsidP="0063357B">
      <w:pPr>
        <w:spacing w:after="0" w:line="240" w:lineRule="auto"/>
      </w:pPr>
      <w:r>
        <w:continuationSeparator/>
      </w:r>
    </w:p>
  </w:footnote>
  <w:footnote w:type="continuationNotice" w:id="1">
    <w:p w14:paraId="7556466C" w14:textId="77777777" w:rsidR="003D43EE" w:rsidRDefault="003D43E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2995076"/>
    <w:multiLevelType w:val="hybridMultilevel"/>
    <w:tmpl w:val="B1FA6728"/>
    <w:lvl w:ilvl="0" w:tplc="29F2AB92">
      <w:start w:val="6"/>
      <w:numFmt w:val="bullet"/>
      <w:lvlText w:val="-"/>
      <w:lvlJc w:val="left"/>
      <w:pPr>
        <w:ind w:left="4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32110455">
    <w:abstractNumId w:val="7"/>
  </w:num>
  <w:num w:numId="2" w16cid:durableId="1716269699">
    <w:abstractNumId w:val="12"/>
  </w:num>
  <w:num w:numId="3" w16cid:durableId="46219950">
    <w:abstractNumId w:val="10"/>
  </w:num>
  <w:num w:numId="4" w16cid:durableId="1690329067">
    <w:abstractNumId w:val="10"/>
    <w:lvlOverride w:ilvl="0">
      <w:startOverride w:val="1"/>
    </w:lvlOverride>
  </w:num>
  <w:num w:numId="5" w16cid:durableId="1525316927">
    <w:abstractNumId w:val="5"/>
  </w:num>
  <w:num w:numId="6" w16cid:durableId="1795782729">
    <w:abstractNumId w:val="5"/>
    <w:lvlOverride w:ilvl="0">
      <w:startOverride w:val="1"/>
    </w:lvlOverride>
  </w:num>
  <w:num w:numId="7" w16cid:durableId="696810047">
    <w:abstractNumId w:val="12"/>
  </w:num>
  <w:num w:numId="8" w16cid:durableId="966856546">
    <w:abstractNumId w:val="0"/>
  </w:num>
  <w:num w:numId="9" w16cid:durableId="940650956">
    <w:abstractNumId w:val="1"/>
  </w:num>
  <w:num w:numId="10" w16cid:durableId="1070880413">
    <w:abstractNumId w:val="7"/>
  </w:num>
  <w:num w:numId="11" w16cid:durableId="1160120027">
    <w:abstractNumId w:val="6"/>
  </w:num>
  <w:num w:numId="12" w16cid:durableId="461578040">
    <w:abstractNumId w:val="9"/>
  </w:num>
  <w:num w:numId="13" w16cid:durableId="2056275526">
    <w:abstractNumId w:val="4"/>
  </w:num>
  <w:num w:numId="14" w16cid:durableId="1817258966">
    <w:abstractNumId w:val="8"/>
  </w:num>
  <w:num w:numId="15" w16cid:durableId="932401135">
    <w:abstractNumId w:val="11"/>
  </w:num>
  <w:num w:numId="16" w16cid:durableId="1799955345">
    <w:abstractNumId w:val="2"/>
  </w:num>
  <w:num w:numId="17" w16cid:durableId="889002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1E73"/>
    <w:rsid w:val="000023A0"/>
    <w:rsid w:val="000037B0"/>
    <w:rsid w:val="000072F6"/>
    <w:rsid w:val="00007E15"/>
    <w:rsid w:val="000142C2"/>
    <w:rsid w:val="00016BF3"/>
    <w:rsid w:val="0002024E"/>
    <w:rsid w:val="000209D9"/>
    <w:rsid w:val="000211A4"/>
    <w:rsid w:val="000224C3"/>
    <w:rsid w:val="00022B4A"/>
    <w:rsid w:val="00023608"/>
    <w:rsid w:val="000252E6"/>
    <w:rsid w:val="000263DE"/>
    <w:rsid w:val="00027D28"/>
    <w:rsid w:val="000308E0"/>
    <w:rsid w:val="0003135E"/>
    <w:rsid w:val="0003300D"/>
    <w:rsid w:val="00035923"/>
    <w:rsid w:val="0003710B"/>
    <w:rsid w:val="00040401"/>
    <w:rsid w:val="00041783"/>
    <w:rsid w:val="000424C4"/>
    <w:rsid w:val="000427A9"/>
    <w:rsid w:val="00043067"/>
    <w:rsid w:val="000432C0"/>
    <w:rsid w:val="0004384A"/>
    <w:rsid w:val="0004387D"/>
    <w:rsid w:val="00044330"/>
    <w:rsid w:val="00044F6C"/>
    <w:rsid w:val="00045E45"/>
    <w:rsid w:val="0004762B"/>
    <w:rsid w:val="00047DF7"/>
    <w:rsid w:val="00050666"/>
    <w:rsid w:val="00051FC3"/>
    <w:rsid w:val="000555C9"/>
    <w:rsid w:val="00056715"/>
    <w:rsid w:val="000579BD"/>
    <w:rsid w:val="00060B1E"/>
    <w:rsid w:val="00063C22"/>
    <w:rsid w:val="0006715F"/>
    <w:rsid w:val="00070727"/>
    <w:rsid w:val="00071433"/>
    <w:rsid w:val="00073B59"/>
    <w:rsid w:val="000746D8"/>
    <w:rsid w:val="00075203"/>
    <w:rsid w:val="0007724E"/>
    <w:rsid w:val="00080125"/>
    <w:rsid w:val="0008195C"/>
    <w:rsid w:val="0008409F"/>
    <w:rsid w:val="000853C0"/>
    <w:rsid w:val="000867CC"/>
    <w:rsid w:val="00087005"/>
    <w:rsid w:val="000918C7"/>
    <w:rsid w:val="00092EB1"/>
    <w:rsid w:val="00094EE9"/>
    <w:rsid w:val="00095DBD"/>
    <w:rsid w:val="00097447"/>
    <w:rsid w:val="000974C1"/>
    <w:rsid w:val="000A04A2"/>
    <w:rsid w:val="000A15F6"/>
    <w:rsid w:val="000A450E"/>
    <w:rsid w:val="000A533F"/>
    <w:rsid w:val="000A7DB1"/>
    <w:rsid w:val="000B00D7"/>
    <w:rsid w:val="000B061F"/>
    <w:rsid w:val="000B131A"/>
    <w:rsid w:val="000B14F2"/>
    <w:rsid w:val="000B155A"/>
    <w:rsid w:val="000B1806"/>
    <w:rsid w:val="000B39BE"/>
    <w:rsid w:val="000B3AB1"/>
    <w:rsid w:val="000B6BB4"/>
    <w:rsid w:val="000C6601"/>
    <w:rsid w:val="000C6802"/>
    <w:rsid w:val="000D1219"/>
    <w:rsid w:val="000D199D"/>
    <w:rsid w:val="000D506E"/>
    <w:rsid w:val="000D58E2"/>
    <w:rsid w:val="000D639B"/>
    <w:rsid w:val="000D6E7E"/>
    <w:rsid w:val="000D711F"/>
    <w:rsid w:val="000D71D9"/>
    <w:rsid w:val="000D72A8"/>
    <w:rsid w:val="000D7E27"/>
    <w:rsid w:val="000E2CF2"/>
    <w:rsid w:val="000E37D2"/>
    <w:rsid w:val="000E5790"/>
    <w:rsid w:val="000E5C08"/>
    <w:rsid w:val="000E5DCE"/>
    <w:rsid w:val="000E64C2"/>
    <w:rsid w:val="000F062A"/>
    <w:rsid w:val="000F23B7"/>
    <w:rsid w:val="000F285A"/>
    <w:rsid w:val="000F4642"/>
    <w:rsid w:val="000F4FBF"/>
    <w:rsid w:val="00101357"/>
    <w:rsid w:val="00104019"/>
    <w:rsid w:val="00104067"/>
    <w:rsid w:val="00106A3B"/>
    <w:rsid w:val="001109BD"/>
    <w:rsid w:val="00110A8E"/>
    <w:rsid w:val="00111E6F"/>
    <w:rsid w:val="001126CF"/>
    <w:rsid w:val="00113DE6"/>
    <w:rsid w:val="001166AA"/>
    <w:rsid w:val="00122624"/>
    <w:rsid w:val="001244F9"/>
    <w:rsid w:val="00124BCA"/>
    <w:rsid w:val="001266A1"/>
    <w:rsid w:val="00126D9A"/>
    <w:rsid w:val="001308E3"/>
    <w:rsid w:val="00131210"/>
    <w:rsid w:val="001315D6"/>
    <w:rsid w:val="00134C5D"/>
    <w:rsid w:val="00135C86"/>
    <w:rsid w:val="00140CD3"/>
    <w:rsid w:val="00144CFC"/>
    <w:rsid w:val="00145BB2"/>
    <w:rsid w:val="00145D5C"/>
    <w:rsid w:val="00147162"/>
    <w:rsid w:val="00154903"/>
    <w:rsid w:val="001573F1"/>
    <w:rsid w:val="00157EE8"/>
    <w:rsid w:val="0016251A"/>
    <w:rsid w:val="001632A4"/>
    <w:rsid w:val="00164693"/>
    <w:rsid w:val="00164898"/>
    <w:rsid w:val="00166EF0"/>
    <w:rsid w:val="00170B38"/>
    <w:rsid w:val="001733D0"/>
    <w:rsid w:val="0017346F"/>
    <w:rsid w:val="00177467"/>
    <w:rsid w:val="001809DF"/>
    <w:rsid w:val="00181DAD"/>
    <w:rsid w:val="00185037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97D76"/>
    <w:rsid w:val="001A0CB3"/>
    <w:rsid w:val="001A4659"/>
    <w:rsid w:val="001A558D"/>
    <w:rsid w:val="001A61D4"/>
    <w:rsid w:val="001A68B4"/>
    <w:rsid w:val="001A69D7"/>
    <w:rsid w:val="001B05B0"/>
    <w:rsid w:val="001B1E7A"/>
    <w:rsid w:val="001B2981"/>
    <w:rsid w:val="001B6F3B"/>
    <w:rsid w:val="001B7457"/>
    <w:rsid w:val="001C3EAE"/>
    <w:rsid w:val="001C4AD3"/>
    <w:rsid w:val="001C596B"/>
    <w:rsid w:val="001C5FDD"/>
    <w:rsid w:val="001D092F"/>
    <w:rsid w:val="001D0AB4"/>
    <w:rsid w:val="001D1E56"/>
    <w:rsid w:val="001D20FF"/>
    <w:rsid w:val="001D2132"/>
    <w:rsid w:val="001D232B"/>
    <w:rsid w:val="001D3630"/>
    <w:rsid w:val="001D490E"/>
    <w:rsid w:val="001D7672"/>
    <w:rsid w:val="001D7F39"/>
    <w:rsid w:val="001E1BA3"/>
    <w:rsid w:val="001E2783"/>
    <w:rsid w:val="001E6BE3"/>
    <w:rsid w:val="001E79C6"/>
    <w:rsid w:val="001F4229"/>
    <w:rsid w:val="001F5247"/>
    <w:rsid w:val="001F581C"/>
    <w:rsid w:val="001F6CDA"/>
    <w:rsid w:val="001F7419"/>
    <w:rsid w:val="001F79E0"/>
    <w:rsid w:val="00200A74"/>
    <w:rsid w:val="00201EA3"/>
    <w:rsid w:val="00202F03"/>
    <w:rsid w:val="002034A8"/>
    <w:rsid w:val="002073A1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3C5C"/>
    <w:rsid w:val="00224E4D"/>
    <w:rsid w:val="00226198"/>
    <w:rsid w:val="00226AD0"/>
    <w:rsid w:val="002272F7"/>
    <w:rsid w:val="0023058A"/>
    <w:rsid w:val="00230962"/>
    <w:rsid w:val="00231892"/>
    <w:rsid w:val="00231CCC"/>
    <w:rsid w:val="00232598"/>
    <w:rsid w:val="002326D0"/>
    <w:rsid w:val="00232F89"/>
    <w:rsid w:val="00233C2E"/>
    <w:rsid w:val="00234FF9"/>
    <w:rsid w:val="002350F8"/>
    <w:rsid w:val="002352E0"/>
    <w:rsid w:val="002355BF"/>
    <w:rsid w:val="00240214"/>
    <w:rsid w:val="00240BF6"/>
    <w:rsid w:val="00241CB6"/>
    <w:rsid w:val="0024209C"/>
    <w:rsid w:val="00246122"/>
    <w:rsid w:val="00250C72"/>
    <w:rsid w:val="0025115C"/>
    <w:rsid w:val="00261304"/>
    <w:rsid w:val="002630FB"/>
    <w:rsid w:val="00263396"/>
    <w:rsid w:val="00264C33"/>
    <w:rsid w:val="00265015"/>
    <w:rsid w:val="00265930"/>
    <w:rsid w:val="00265B13"/>
    <w:rsid w:val="00265F9B"/>
    <w:rsid w:val="002667A2"/>
    <w:rsid w:val="0026714F"/>
    <w:rsid w:val="00271D10"/>
    <w:rsid w:val="00272482"/>
    <w:rsid w:val="00273DBD"/>
    <w:rsid w:val="00276494"/>
    <w:rsid w:val="00276E2E"/>
    <w:rsid w:val="00277476"/>
    <w:rsid w:val="00280F1D"/>
    <w:rsid w:val="00284672"/>
    <w:rsid w:val="00284CE8"/>
    <w:rsid w:val="00284E6A"/>
    <w:rsid w:val="00285388"/>
    <w:rsid w:val="002854AD"/>
    <w:rsid w:val="00286B5B"/>
    <w:rsid w:val="0028766E"/>
    <w:rsid w:val="00287909"/>
    <w:rsid w:val="002913AF"/>
    <w:rsid w:val="002926B4"/>
    <w:rsid w:val="00292EA5"/>
    <w:rsid w:val="00296504"/>
    <w:rsid w:val="00296B36"/>
    <w:rsid w:val="00296BAE"/>
    <w:rsid w:val="002A0BE7"/>
    <w:rsid w:val="002A0C97"/>
    <w:rsid w:val="002A1DD3"/>
    <w:rsid w:val="002A1F35"/>
    <w:rsid w:val="002A2895"/>
    <w:rsid w:val="002A3432"/>
    <w:rsid w:val="002A4EED"/>
    <w:rsid w:val="002A57CB"/>
    <w:rsid w:val="002B0C74"/>
    <w:rsid w:val="002B0CBD"/>
    <w:rsid w:val="002B348C"/>
    <w:rsid w:val="002B581F"/>
    <w:rsid w:val="002B6D7C"/>
    <w:rsid w:val="002B7BE1"/>
    <w:rsid w:val="002C104B"/>
    <w:rsid w:val="002C1A5D"/>
    <w:rsid w:val="002C28B1"/>
    <w:rsid w:val="002C4375"/>
    <w:rsid w:val="002C60C6"/>
    <w:rsid w:val="002C71D3"/>
    <w:rsid w:val="002C7FC5"/>
    <w:rsid w:val="002D155B"/>
    <w:rsid w:val="002D1985"/>
    <w:rsid w:val="002D1EFE"/>
    <w:rsid w:val="002D29F6"/>
    <w:rsid w:val="002D53B4"/>
    <w:rsid w:val="002D5760"/>
    <w:rsid w:val="002D7FF1"/>
    <w:rsid w:val="002E1B97"/>
    <w:rsid w:val="002E33BE"/>
    <w:rsid w:val="002E4B80"/>
    <w:rsid w:val="002E5DCD"/>
    <w:rsid w:val="002E696F"/>
    <w:rsid w:val="002E6F5E"/>
    <w:rsid w:val="002E73F3"/>
    <w:rsid w:val="002F0180"/>
    <w:rsid w:val="002F1C2F"/>
    <w:rsid w:val="002F27B2"/>
    <w:rsid w:val="002F5BB9"/>
    <w:rsid w:val="002F7618"/>
    <w:rsid w:val="003025E4"/>
    <w:rsid w:val="00302AB1"/>
    <w:rsid w:val="003032E7"/>
    <w:rsid w:val="003037C5"/>
    <w:rsid w:val="003077B0"/>
    <w:rsid w:val="00310C5A"/>
    <w:rsid w:val="00310F6A"/>
    <w:rsid w:val="0031159C"/>
    <w:rsid w:val="00312192"/>
    <w:rsid w:val="003130DF"/>
    <w:rsid w:val="00314888"/>
    <w:rsid w:val="00314A25"/>
    <w:rsid w:val="0031582E"/>
    <w:rsid w:val="00315D65"/>
    <w:rsid w:val="00317135"/>
    <w:rsid w:val="00322A24"/>
    <w:rsid w:val="0032309A"/>
    <w:rsid w:val="003235F0"/>
    <w:rsid w:val="00323BAF"/>
    <w:rsid w:val="00324028"/>
    <w:rsid w:val="00327C10"/>
    <w:rsid w:val="003302E4"/>
    <w:rsid w:val="0033036A"/>
    <w:rsid w:val="003339A3"/>
    <w:rsid w:val="00336BA8"/>
    <w:rsid w:val="00336BF6"/>
    <w:rsid w:val="00337292"/>
    <w:rsid w:val="003403E6"/>
    <w:rsid w:val="0034119A"/>
    <w:rsid w:val="003424AD"/>
    <w:rsid w:val="00343AFD"/>
    <w:rsid w:val="00345106"/>
    <w:rsid w:val="003478E5"/>
    <w:rsid w:val="0035063C"/>
    <w:rsid w:val="003517C0"/>
    <w:rsid w:val="00351961"/>
    <w:rsid w:val="003524D2"/>
    <w:rsid w:val="003537C0"/>
    <w:rsid w:val="00355F75"/>
    <w:rsid w:val="00356CF8"/>
    <w:rsid w:val="003576D2"/>
    <w:rsid w:val="003577DE"/>
    <w:rsid w:val="00360696"/>
    <w:rsid w:val="0036132F"/>
    <w:rsid w:val="003622C5"/>
    <w:rsid w:val="00362458"/>
    <w:rsid w:val="003628D6"/>
    <w:rsid w:val="0036413A"/>
    <w:rsid w:val="00365FB2"/>
    <w:rsid w:val="00367DA6"/>
    <w:rsid w:val="003702AB"/>
    <w:rsid w:val="003713D8"/>
    <w:rsid w:val="0037504C"/>
    <w:rsid w:val="0037518D"/>
    <w:rsid w:val="00380681"/>
    <w:rsid w:val="003818D3"/>
    <w:rsid w:val="00381C25"/>
    <w:rsid w:val="0038256C"/>
    <w:rsid w:val="00382895"/>
    <w:rsid w:val="0039206B"/>
    <w:rsid w:val="003927E3"/>
    <w:rsid w:val="0039422C"/>
    <w:rsid w:val="00394CCA"/>
    <w:rsid w:val="00395477"/>
    <w:rsid w:val="003957F0"/>
    <w:rsid w:val="00396619"/>
    <w:rsid w:val="00397F6C"/>
    <w:rsid w:val="003A343A"/>
    <w:rsid w:val="003A73BA"/>
    <w:rsid w:val="003B0315"/>
    <w:rsid w:val="003B20A5"/>
    <w:rsid w:val="003B2259"/>
    <w:rsid w:val="003B2905"/>
    <w:rsid w:val="003B4205"/>
    <w:rsid w:val="003B4CFE"/>
    <w:rsid w:val="003B52D0"/>
    <w:rsid w:val="003B708D"/>
    <w:rsid w:val="003B7A2E"/>
    <w:rsid w:val="003B7F8B"/>
    <w:rsid w:val="003C0FE4"/>
    <w:rsid w:val="003C3064"/>
    <w:rsid w:val="003C3BE7"/>
    <w:rsid w:val="003C40F3"/>
    <w:rsid w:val="003C45E4"/>
    <w:rsid w:val="003C6A60"/>
    <w:rsid w:val="003C6C88"/>
    <w:rsid w:val="003C788D"/>
    <w:rsid w:val="003D1146"/>
    <w:rsid w:val="003D1714"/>
    <w:rsid w:val="003D27DA"/>
    <w:rsid w:val="003D3B35"/>
    <w:rsid w:val="003D43EE"/>
    <w:rsid w:val="003D6595"/>
    <w:rsid w:val="003D668B"/>
    <w:rsid w:val="003D6FC5"/>
    <w:rsid w:val="003E38F1"/>
    <w:rsid w:val="003E3A83"/>
    <w:rsid w:val="003E3CA6"/>
    <w:rsid w:val="003E54DF"/>
    <w:rsid w:val="003E6AFF"/>
    <w:rsid w:val="003E739C"/>
    <w:rsid w:val="003F10A9"/>
    <w:rsid w:val="003F1F67"/>
    <w:rsid w:val="003F2390"/>
    <w:rsid w:val="003F4362"/>
    <w:rsid w:val="003F4A6B"/>
    <w:rsid w:val="003F4DC9"/>
    <w:rsid w:val="003F7BFC"/>
    <w:rsid w:val="004010C0"/>
    <w:rsid w:val="00401154"/>
    <w:rsid w:val="00401A63"/>
    <w:rsid w:val="00406A26"/>
    <w:rsid w:val="00407B60"/>
    <w:rsid w:val="00411818"/>
    <w:rsid w:val="004119D4"/>
    <w:rsid w:val="00412ECF"/>
    <w:rsid w:val="00413ED8"/>
    <w:rsid w:val="004150E5"/>
    <w:rsid w:val="00415B52"/>
    <w:rsid w:val="00415E04"/>
    <w:rsid w:val="00417318"/>
    <w:rsid w:val="004209F9"/>
    <w:rsid w:val="00420E39"/>
    <w:rsid w:val="004213EB"/>
    <w:rsid w:val="00422233"/>
    <w:rsid w:val="0042311F"/>
    <w:rsid w:val="00423B1C"/>
    <w:rsid w:val="00425728"/>
    <w:rsid w:val="00427543"/>
    <w:rsid w:val="00427FB4"/>
    <w:rsid w:val="00430561"/>
    <w:rsid w:val="00431598"/>
    <w:rsid w:val="00432A9F"/>
    <w:rsid w:val="0043460E"/>
    <w:rsid w:val="00440293"/>
    <w:rsid w:val="00441843"/>
    <w:rsid w:val="00442772"/>
    <w:rsid w:val="00444C68"/>
    <w:rsid w:val="0044508E"/>
    <w:rsid w:val="00445CBB"/>
    <w:rsid w:val="004463FA"/>
    <w:rsid w:val="00447437"/>
    <w:rsid w:val="00450606"/>
    <w:rsid w:val="00450627"/>
    <w:rsid w:val="004511F8"/>
    <w:rsid w:val="00452231"/>
    <w:rsid w:val="0045585B"/>
    <w:rsid w:val="00457C2B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D77"/>
    <w:rsid w:val="00480CA2"/>
    <w:rsid w:val="00480CFA"/>
    <w:rsid w:val="00481763"/>
    <w:rsid w:val="00481B1A"/>
    <w:rsid w:val="00482AFB"/>
    <w:rsid w:val="004844C6"/>
    <w:rsid w:val="00485122"/>
    <w:rsid w:val="004856D8"/>
    <w:rsid w:val="0048698D"/>
    <w:rsid w:val="00486CEA"/>
    <w:rsid w:val="00493409"/>
    <w:rsid w:val="004949D1"/>
    <w:rsid w:val="0049766B"/>
    <w:rsid w:val="00497BF5"/>
    <w:rsid w:val="004A051E"/>
    <w:rsid w:val="004A12B1"/>
    <w:rsid w:val="004A4539"/>
    <w:rsid w:val="004A4F35"/>
    <w:rsid w:val="004A6801"/>
    <w:rsid w:val="004A68E4"/>
    <w:rsid w:val="004B021D"/>
    <w:rsid w:val="004B2094"/>
    <w:rsid w:val="004B29AA"/>
    <w:rsid w:val="004B3FDE"/>
    <w:rsid w:val="004B45D7"/>
    <w:rsid w:val="004B4867"/>
    <w:rsid w:val="004B653E"/>
    <w:rsid w:val="004B7FE7"/>
    <w:rsid w:val="004C0451"/>
    <w:rsid w:val="004C2FB8"/>
    <w:rsid w:val="004C53FD"/>
    <w:rsid w:val="004C55FA"/>
    <w:rsid w:val="004C56F8"/>
    <w:rsid w:val="004C644B"/>
    <w:rsid w:val="004C68BD"/>
    <w:rsid w:val="004D2AEE"/>
    <w:rsid w:val="004D316A"/>
    <w:rsid w:val="004D3E29"/>
    <w:rsid w:val="004E0A60"/>
    <w:rsid w:val="004E45BE"/>
    <w:rsid w:val="004E78C1"/>
    <w:rsid w:val="004F0551"/>
    <w:rsid w:val="004F0827"/>
    <w:rsid w:val="004F0C51"/>
    <w:rsid w:val="004F1935"/>
    <w:rsid w:val="004F2DC9"/>
    <w:rsid w:val="004F333D"/>
    <w:rsid w:val="004F3A7C"/>
    <w:rsid w:val="004F5E2C"/>
    <w:rsid w:val="004F6AAF"/>
    <w:rsid w:val="00500D7E"/>
    <w:rsid w:val="005021E3"/>
    <w:rsid w:val="00502D2D"/>
    <w:rsid w:val="00503BD4"/>
    <w:rsid w:val="00504750"/>
    <w:rsid w:val="005058E6"/>
    <w:rsid w:val="00505CAC"/>
    <w:rsid w:val="005066FB"/>
    <w:rsid w:val="00506E49"/>
    <w:rsid w:val="00510039"/>
    <w:rsid w:val="005102F5"/>
    <w:rsid w:val="0051161E"/>
    <w:rsid w:val="0051191E"/>
    <w:rsid w:val="00512B7C"/>
    <w:rsid w:val="0051556E"/>
    <w:rsid w:val="00515F7B"/>
    <w:rsid w:val="0051679A"/>
    <w:rsid w:val="00520D81"/>
    <w:rsid w:val="00520E4C"/>
    <w:rsid w:val="00521A0E"/>
    <w:rsid w:val="005222C9"/>
    <w:rsid w:val="0052243C"/>
    <w:rsid w:val="00523124"/>
    <w:rsid w:val="00523D81"/>
    <w:rsid w:val="005245CA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4035A"/>
    <w:rsid w:val="005405E0"/>
    <w:rsid w:val="00543080"/>
    <w:rsid w:val="0054380C"/>
    <w:rsid w:val="005451E0"/>
    <w:rsid w:val="00546126"/>
    <w:rsid w:val="0055281D"/>
    <w:rsid w:val="00552C9C"/>
    <w:rsid w:val="00553532"/>
    <w:rsid w:val="005538C2"/>
    <w:rsid w:val="00554052"/>
    <w:rsid w:val="005544CC"/>
    <w:rsid w:val="00555A1E"/>
    <w:rsid w:val="005562E8"/>
    <w:rsid w:val="00560D45"/>
    <w:rsid w:val="0056119D"/>
    <w:rsid w:val="00562448"/>
    <w:rsid w:val="00563971"/>
    <w:rsid w:val="00563D11"/>
    <w:rsid w:val="00564692"/>
    <w:rsid w:val="0056479A"/>
    <w:rsid w:val="00565454"/>
    <w:rsid w:val="00566C12"/>
    <w:rsid w:val="0057068D"/>
    <w:rsid w:val="00570D65"/>
    <w:rsid w:val="00570FE0"/>
    <w:rsid w:val="00571174"/>
    <w:rsid w:val="005713B1"/>
    <w:rsid w:val="005726AC"/>
    <w:rsid w:val="00574080"/>
    <w:rsid w:val="0057414D"/>
    <w:rsid w:val="005743B6"/>
    <w:rsid w:val="005803FE"/>
    <w:rsid w:val="00580A14"/>
    <w:rsid w:val="00580ED6"/>
    <w:rsid w:val="005835EA"/>
    <w:rsid w:val="00584C47"/>
    <w:rsid w:val="00586192"/>
    <w:rsid w:val="00587874"/>
    <w:rsid w:val="0059530A"/>
    <w:rsid w:val="00595989"/>
    <w:rsid w:val="00596D1B"/>
    <w:rsid w:val="00597BED"/>
    <w:rsid w:val="005A0E12"/>
    <w:rsid w:val="005A1918"/>
    <w:rsid w:val="005A2FD1"/>
    <w:rsid w:val="005A34A6"/>
    <w:rsid w:val="005A540B"/>
    <w:rsid w:val="005A641E"/>
    <w:rsid w:val="005A6B1D"/>
    <w:rsid w:val="005A7D22"/>
    <w:rsid w:val="005B11A2"/>
    <w:rsid w:val="005B1768"/>
    <w:rsid w:val="005B2BF0"/>
    <w:rsid w:val="005B5DF5"/>
    <w:rsid w:val="005B7503"/>
    <w:rsid w:val="005C05BD"/>
    <w:rsid w:val="005C0CF5"/>
    <w:rsid w:val="005C128E"/>
    <w:rsid w:val="005C4F1D"/>
    <w:rsid w:val="005C6074"/>
    <w:rsid w:val="005C777E"/>
    <w:rsid w:val="005C7CD0"/>
    <w:rsid w:val="005D04A7"/>
    <w:rsid w:val="005D0FB1"/>
    <w:rsid w:val="005D197E"/>
    <w:rsid w:val="005D285A"/>
    <w:rsid w:val="005D42A1"/>
    <w:rsid w:val="005D482C"/>
    <w:rsid w:val="005D5251"/>
    <w:rsid w:val="005D5FFD"/>
    <w:rsid w:val="005E1B5F"/>
    <w:rsid w:val="005E2CB5"/>
    <w:rsid w:val="005E6520"/>
    <w:rsid w:val="005E70CC"/>
    <w:rsid w:val="005F0172"/>
    <w:rsid w:val="005F0773"/>
    <w:rsid w:val="005F20AD"/>
    <w:rsid w:val="005F2943"/>
    <w:rsid w:val="005F5D17"/>
    <w:rsid w:val="005F62B1"/>
    <w:rsid w:val="005F7EE4"/>
    <w:rsid w:val="00600BE7"/>
    <w:rsid w:val="00601056"/>
    <w:rsid w:val="006024A9"/>
    <w:rsid w:val="00602BCE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233F6"/>
    <w:rsid w:val="00623472"/>
    <w:rsid w:val="00623999"/>
    <w:rsid w:val="00624900"/>
    <w:rsid w:val="0063029B"/>
    <w:rsid w:val="00631FE7"/>
    <w:rsid w:val="00632D9F"/>
    <w:rsid w:val="0063357B"/>
    <w:rsid w:val="0063512B"/>
    <w:rsid w:val="006363E7"/>
    <w:rsid w:val="006365B3"/>
    <w:rsid w:val="00636F7D"/>
    <w:rsid w:val="00637394"/>
    <w:rsid w:val="00640F33"/>
    <w:rsid w:val="00642259"/>
    <w:rsid w:val="00643913"/>
    <w:rsid w:val="00645B66"/>
    <w:rsid w:val="006522CA"/>
    <w:rsid w:val="00654226"/>
    <w:rsid w:val="00655C97"/>
    <w:rsid w:val="00655E4D"/>
    <w:rsid w:val="00657F63"/>
    <w:rsid w:val="00657FA3"/>
    <w:rsid w:val="00660428"/>
    <w:rsid w:val="006613D9"/>
    <w:rsid w:val="006619AC"/>
    <w:rsid w:val="0066360A"/>
    <w:rsid w:val="00663E22"/>
    <w:rsid w:val="00664D59"/>
    <w:rsid w:val="00664F5D"/>
    <w:rsid w:val="0066511F"/>
    <w:rsid w:val="00665C19"/>
    <w:rsid w:val="00666CDE"/>
    <w:rsid w:val="00667498"/>
    <w:rsid w:val="00667AAF"/>
    <w:rsid w:val="006771E7"/>
    <w:rsid w:val="006778CE"/>
    <w:rsid w:val="00677CE8"/>
    <w:rsid w:val="00680F38"/>
    <w:rsid w:val="00680FBC"/>
    <w:rsid w:val="00681CFE"/>
    <w:rsid w:val="00684D43"/>
    <w:rsid w:val="00685945"/>
    <w:rsid w:val="00685D7B"/>
    <w:rsid w:val="006861A1"/>
    <w:rsid w:val="006873E3"/>
    <w:rsid w:val="006917A6"/>
    <w:rsid w:val="00691E79"/>
    <w:rsid w:val="00692192"/>
    <w:rsid w:val="0069265F"/>
    <w:rsid w:val="0069375C"/>
    <w:rsid w:val="006962E3"/>
    <w:rsid w:val="0069691A"/>
    <w:rsid w:val="006A286C"/>
    <w:rsid w:val="006A32EC"/>
    <w:rsid w:val="006A39E0"/>
    <w:rsid w:val="006A3D79"/>
    <w:rsid w:val="006A41FA"/>
    <w:rsid w:val="006B130F"/>
    <w:rsid w:val="006B20E6"/>
    <w:rsid w:val="006B2DF7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67C"/>
    <w:rsid w:val="006D38CC"/>
    <w:rsid w:val="006D396C"/>
    <w:rsid w:val="006D54E3"/>
    <w:rsid w:val="006E2B2F"/>
    <w:rsid w:val="006F083A"/>
    <w:rsid w:val="006F0E33"/>
    <w:rsid w:val="006F1581"/>
    <w:rsid w:val="006F1CB5"/>
    <w:rsid w:val="006F25FD"/>
    <w:rsid w:val="006F4093"/>
    <w:rsid w:val="006F44FA"/>
    <w:rsid w:val="006F4E41"/>
    <w:rsid w:val="006F6FD2"/>
    <w:rsid w:val="00702D25"/>
    <w:rsid w:val="00702F02"/>
    <w:rsid w:val="00705DC8"/>
    <w:rsid w:val="007062E5"/>
    <w:rsid w:val="007077A4"/>
    <w:rsid w:val="00707A40"/>
    <w:rsid w:val="007106A8"/>
    <w:rsid w:val="00712337"/>
    <w:rsid w:val="0071598B"/>
    <w:rsid w:val="00715A39"/>
    <w:rsid w:val="0072019A"/>
    <w:rsid w:val="00720A0D"/>
    <w:rsid w:val="00721D71"/>
    <w:rsid w:val="0072567D"/>
    <w:rsid w:val="007265E9"/>
    <w:rsid w:val="00726DBC"/>
    <w:rsid w:val="00726F39"/>
    <w:rsid w:val="00726F69"/>
    <w:rsid w:val="007279A4"/>
    <w:rsid w:val="00727AE3"/>
    <w:rsid w:val="00731F11"/>
    <w:rsid w:val="00732A17"/>
    <w:rsid w:val="00734E32"/>
    <w:rsid w:val="00736372"/>
    <w:rsid w:val="007371D3"/>
    <w:rsid w:val="00740CFD"/>
    <w:rsid w:val="00741EC9"/>
    <w:rsid w:val="00742325"/>
    <w:rsid w:val="007430A2"/>
    <w:rsid w:val="007434D3"/>
    <w:rsid w:val="00745BF4"/>
    <w:rsid w:val="00746291"/>
    <w:rsid w:val="00746BB2"/>
    <w:rsid w:val="007474F5"/>
    <w:rsid w:val="007477F4"/>
    <w:rsid w:val="00747826"/>
    <w:rsid w:val="00750078"/>
    <w:rsid w:val="007518D2"/>
    <w:rsid w:val="007536A3"/>
    <w:rsid w:val="007560E4"/>
    <w:rsid w:val="007606B9"/>
    <w:rsid w:val="00763AC4"/>
    <w:rsid w:val="00764D5C"/>
    <w:rsid w:val="007660A9"/>
    <w:rsid w:val="00766627"/>
    <w:rsid w:val="00766718"/>
    <w:rsid w:val="0076750D"/>
    <w:rsid w:val="007734EA"/>
    <w:rsid w:val="00773DFF"/>
    <w:rsid w:val="00774256"/>
    <w:rsid w:val="00776493"/>
    <w:rsid w:val="00777551"/>
    <w:rsid w:val="00777D61"/>
    <w:rsid w:val="007810AD"/>
    <w:rsid w:val="00781649"/>
    <w:rsid w:val="00784588"/>
    <w:rsid w:val="0078521B"/>
    <w:rsid w:val="007865C8"/>
    <w:rsid w:val="007915F1"/>
    <w:rsid w:val="00794CEA"/>
    <w:rsid w:val="00794D8B"/>
    <w:rsid w:val="007953F0"/>
    <w:rsid w:val="007A1997"/>
    <w:rsid w:val="007A1C77"/>
    <w:rsid w:val="007A1F86"/>
    <w:rsid w:val="007A4F63"/>
    <w:rsid w:val="007A52C4"/>
    <w:rsid w:val="007A6298"/>
    <w:rsid w:val="007A68A1"/>
    <w:rsid w:val="007A70FB"/>
    <w:rsid w:val="007B1014"/>
    <w:rsid w:val="007B23CA"/>
    <w:rsid w:val="007B42EE"/>
    <w:rsid w:val="007B48D0"/>
    <w:rsid w:val="007B4BDF"/>
    <w:rsid w:val="007B5560"/>
    <w:rsid w:val="007B60F6"/>
    <w:rsid w:val="007B715F"/>
    <w:rsid w:val="007C1942"/>
    <w:rsid w:val="007C21A7"/>
    <w:rsid w:val="007C23C9"/>
    <w:rsid w:val="007C2DCE"/>
    <w:rsid w:val="007C3BC7"/>
    <w:rsid w:val="007C5F22"/>
    <w:rsid w:val="007C7D1F"/>
    <w:rsid w:val="007D2865"/>
    <w:rsid w:val="007D287F"/>
    <w:rsid w:val="007D511F"/>
    <w:rsid w:val="007D557A"/>
    <w:rsid w:val="007D632F"/>
    <w:rsid w:val="007D6E79"/>
    <w:rsid w:val="007E0D9E"/>
    <w:rsid w:val="007E11E1"/>
    <w:rsid w:val="007E141B"/>
    <w:rsid w:val="007E2E75"/>
    <w:rsid w:val="007E5A25"/>
    <w:rsid w:val="007E7D28"/>
    <w:rsid w:val="007E7FA8"/>
    <w:rsid w:val="007F41F2"/>
    <w:rsid w:val="0080017B"/>
    <w:rsid w:val="00804D73"/>
    <w:rsid w:val="00805DFC"/>
    <w:rsid w:val="00811C8B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B94"/>
    <w:rsid w:val="00820E85"/>
    <w:rsid w:val="00821852"/>
    <w:rsid w:val="00822006"/>
    <w:rsid w:val="00822440"/>
    <w:rsid w:val="00823F57"/>
    <w:rsid w:val="00826037"/>
    <w:rsid w:val="008271A6"/>
    <w:rsid w:val="008273ED"/>
    <w:rsid w:val="00833505"/>
    <w:rsid w:val="00834D52"/>
    <w:rsid w:val="00837C44"/>
    <w:rsid w:val="00840168"/>
    <w:rsid w:val="00853A80"/>
    <w:rsid w:val="00853CCC"/>
    <w:rsid w:val="0085522D"/>
    <w:rsid w:val="00856064"/>
    <w:rsid w:val="00856889"/>
    <w:rsid w:val="00857BA3"/>
    <w:rsid w:val="00861028"/>
    <w:rsid w:val="00862F5C"/>
    <w:rsid w:val="00864023"/>
    <w:rsid w:val="0086412C"/>
    <w:rsid w:val="00864931"/>
    <w:rsid w:val="0086603E"/>
    <w:rsid w:val="008707E1"/>
    <w:rsid w:val="00873442"/>
    <w:rsid w:val="00873584"/>
    <w:rsid w:val="00873CE4"/>
    <w:rsid w:val="00873EAA"/>
    <w:rsid w:val="00875972"/>
    <w:rsid w:val="00875F22"/>
    <w:rsid w:val="00877254"/>
    <w:rsid w:val="00877476"/>
    <w:rsid w:val="00877489"/>
    <w:rsid w:val="008803D3"/>
    <w:rsid w:val="0088045C"/>
    <w:rsid w:val="00880C1D"/>
    <w:rsid w:val="0088331B"/>
    <w:rsid w:val="008849EE"/>
    <w:rsid w:val="00884FD3"/>
    <w:rsid w:val="00892753"/>
    <w:rsid w:val="00896A49"/>
    <w:rsid w:val="008A13FF"/>
    <w:rsid w:val="008A2AC5"/>
    <w:rsid w:val="008A4B07"/>
    <w:rsid w:val="008A678C"/>
    <w:rsid w:val="008A7271"/>
    <w:rsid w:val="008A796D"/>
    <w:rsid w:val="008B3054"/>
    <w:rsid w:val="008B7C31"/>
    <w:rsid w:val="008B7FAE"/>
    <w:rsid w:val="008C36FA"/>
    <w:rsid w:val="008C395A"/>
    <w:rsid w:val="008C4A23"/>
    <w:rsid w:val="008C52DA"/>
    <w:rsid w:val="008C5730"/>
    <w:rsid w:val="008C5B99"/>
    <w:rsid w:val="008C751C"/>
    <w:rsid w:val="008C7736"/>
    <w:rsid w:val="008C7CFC"/>
    <w:rsid w:val="008D1943"/>
    <w:rsid w:val="008D434B"/>
    <w:rsid w:val="008D6C5B"/>
    <w:rsid w:val="008D7186"/>
    <w:rsid w:val="008E027C"/>
    <w:rsid w:val="008E05E2"/>
    <w:rsid w:val="008E090B"/>
    <w:rsid w:val="008E1B19"/>
    <w:rsid w:val="008E3301"/>
    <w:rsid w:val="008E4023"/>
    <w:rsid w:val="008E6CC6"/>
    <w:rsid w:val="008F1639"/>
    <w:rsid w:val="008F3F84"/>
    <w:rsid w:val="008F7E22"/>
    <w:rsid w:val="009005FD"/>
    <w:rsid w:val="00901FF9"/>
    <w:rsid w:val="00906D22"/>
    <w:rsid w:val="00910A65"/>
    <w:rsid w:val="00912D25"/>
    <w:rsid w:val="00913D87"/>
    <w:rsid w:val="00914EE1"/>
    <w:rsid w:val="0091585F"/>
    <w:rsid w:val="00915A89"/>
    <w:rsid w:val="0091749C"/>
    <w:rsid w:val="009219CA"/>
    <w:rsid w:val="00922A72"/>
    <w:rsid w:val="0092374E"/>
    <w:rsid w:val="00925625"/>
    <w:rsid w:val="00927272"/>
    <w:rsid w:val="00930005"/>
    <w:rsid w:val="009310F3"/>
    <w:rsid w:val="0093158B"/>
    <w:rsid w:val="00935053"/>
    <w:rsid w:val="00935EC5"/>
    <w:rsid w:val="00941014"/>
    <w:rsid w:val="00941563"/>
    <w:rsid w:val="00943C2A"/>
    <w:rsid w:val="00945755"/>
    <w:rsid w:val="009465A9"/>
    <w:rsid w:val="00947596"/>
    <w:rsid w:val="00953896"/>
    <w:rsid w:val="009548E7"/>
    <w:rsid w:val="00956114"/>
    <w:rsid w:val="00961408"/>
    <w:rsid w:val="0096189C"/>
    <w:rsid w:val="00962A00"/>
    <w:rsid w:val="00970537"/>
    <w:rsid w:val="00970957"/>
    <w:rsid w:val="00973F75"/>
    <w:rsid w:val="00974687"/>
    <w:rsid w:val="009757AF"/>
    <w:rsid w:val="00977587"/>
    <w:rsid w:val="00981224"/>
    <w:rsid w:val="00982B1F"/>
    <w:rsid w:val="009833F1"/>
    <w:rsid w:val="0098384E"/>
    <w:rsid w:val="009841DE"/>
    <w:rsid w:val="00986F46"/>
    <w:rsid w:val="00987BA3"/>
    <w:rsid w:val="00993D5E"/>
    <w:rsid w:val="00993F28"/>
    <w:rsid w:val="009945C3"/>
    <w:rsid w:val="009961C5"/>
    <w:rsid w:val="009974B0"/>
    <w:rsid w:val="009A034E"/>
    <w:rsid w:val="009A05FB"/>
    <w:rsid w:val="009A15FD"/>
    <w:rsid w:val="009A1C46"/>
    <w:rsid w:val="009A311D"/>
    <w:rsid w:val="009A3155"/>
    <w:rsid w:val="009A4B58"/>
    <w:rsid w:val="009B1456"/>
    <w:rsid w:val="009B21F5"/>
    <w:rsid w:val="009B4838"/>
    <w:rsid w:val="009B5C02"/>
    <w:rsid w:val="009C2138"/>
    <w:rsid w:val="009C58AA"/>
    <w:rsid w:val="009C62C3"/>
    <w:rsid w:val="009C630B"/>
    <w:rsid w:val="009C6645"/>
    <w:rsid w:val="009C76BC"/>
    <w:rsid w:val="009D06B5"/>
    <w:rsid w:val="009D1111"/>
    <w:rsid w:val="009D4447"/>
    <w:rsid w:val="009D4551"/>
    <w:rsid w:val="009D6040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94E"/>
    <w:rsid w:val="00A03609"/>
    <w:rsid w:val="00A05911"/>
    <w:rsid w:val="00A060DC"/>
    <w:rsid w:val="00A073FC"/>
    <w:rsid w:val="00A10B0C"/>
    <w:rsid w:val="00A11793"/>
    <w:rsid w:val="00A11C55"/>
    <w:rsid w:val="00A1439D"/>
    <w:rsid w:val="00A14E7E"/>
    <w:rsid w:val="00A155DD"/>
    <w:rsid w:val="00A15AF8"/>
    <w:rsid w:val="00A16413"/>
    <w:rsid w:val="00A21B13"/>
    <w:rsid w:val="00A22D21"/>
    <w:rsid w:val="00A248D4"/>
    <w:rsid w:val="00A24FFE"/>
    <w:rsid w:val="00A250E0"/>
    <w:rsid w:val="00A276F4"/>
    <w:rsid w:val="00A32055"/>
    <w:rsid w:val="00A35598"/>
    <w:rsid w:val="00A35763"/>
    <w:rsid w:val="00A403BA"/>
    <w:rsid w:val="00A42202"/>
    <w:rsid w:val="00A4361A"/>
    <w:rsid w:val="00A452EE"/>
    <w:rsid w:val="00A46381"/>
    <w:rsid w:val="00A47282"/>
    <w:rsid w:val="00A524A9"/>
    <w:rsid w:val="00A53959"/>
    <w:rsid w:val="00A5397B"/>
    <w:rsid w:val="00A54358"/>
    <w:rsid w:val="00A54772"/>
    <w:rsid w:val="00A55F91"/>
    <w:rsid w:val="00A564C5"/>
    <w:rsid w:val="00A572DC"/>
    <w:rsid w:val="00A57D89"/>
    <w:rsid w:val="00A63FA8"/>
    <w:rsid w:val="00A649D7"/>
    <w:rsid w:val="00A65618"/>
    <w:rsid w:val="00A669D5"/>
    <w:rsid w:val="00A67283"/>
    <w:rsid w:val="00A71BAD"/>
    <w:rsid w:val="00A71EBE"/>
    <w:rsid w:val="00A755F8"/>
    <w:rsid w:val="00A764CC"/>
    <w:rsid w:val="00A8017C"/>
    <w:rsid w:val="00A81045"/>
    <w:rsid w:val="00A81A81"/>
    <w:rsid w:val="00A82AEE"/>
    <w:rsid w:val="00A8319A"/>
    <w:rsid w:val="00A83366"/>
    <w:rsid w:val="00A83CEE"/>
    <w:rsid w:val="00A8448C"/>
    <w:rsid w:val="00A85F39"/>
    <w:rsid w:val="00A86832"/>
    <w:rsid w:val="00A90543"/>
    <w:rsid w:val="00A912D7"/>
    <w:rsid w:val="00A92BD0"/>
    <w:rsid w:val="00A96448"/>
    <w:rsid w:val="00AA1202"/>
    <w:rsid w:val="00AA306E"/>
    <w:rsid w:val="00AA4105"/>
    <w:rsid w:val="00AA459C"/>
    <w:rsid w:val="00AA5F8D"/>
    <w:rsid w:val="00AB0AA3"/>
    <w:rsid w:val="00AB15C7"/>
    <w:rsid w:val="00AB2D8A"/>
    <w:rsid w:val="00AB4ECE"/>
    <w:rsid w:val="00AB50AC"/>
    <w:rsid w:val="00AB57A3"/>
    <w:rsid w:val="00AB57D4"/>
    <w:rsid w:val="00AB5D4C"/>
    <w:rsid w:val="00AB6C1D"/>
    <w:rsid w:val="00AB7290"/>
    <w:rsid w:val="00AC028E"/>
    <w:rsid w:val="00AC0A42"/>
    <w:rsid w:val="00AC1832"/>
    <w:rsid w:val="00AC1920"/>
    <w:rsid w:val="00AC3E2F"/>
    <w:rsid w:val="00AC4DE3"/>
    <w:rsid w:val="00AC7B8D"/>
    <w:rsid w:val="00AD2059"/>
    <w:rsid w:val="00AD2D8C"/>
    <w:rsid w:val="00AD3A34"/>
    <w:rsid w:val="00AD44A3"/>
    <w:rsid w:val="00AD44C5"/>
    <w:rsid w:val="00AD47CC"/>
    <w:rsid w:val="00AD4D80"/>
    <w:rsid w:val="00AD6D2B"/>
    <w:rsid w:val="00AD7749"/>
    <w:rsid w:val="00AD7784"/>
    <w:rsid w:val="00AE144D"/>
    <w:rsid w:val="00AE155F"/>
    <w:rsid w:val="00AE3CF0"/>
    <w:rsid w:val="00AE455D"/>
    <w:rsid w:val="00AE4CE5"/>
    <w:rsid w:val="00AE5223"/>
    <w:rsid w:val="00AE5BF1"/>
    <w:rsid w:val="00AE61AD"/>
    <w:rsid w:val="00AF16F7"/>
    <w:rsid w:val="00AF1F8E"/>
    <w:rsid w:val="00AF2879"/>
    <w:rsid w:val="00AF3112"/>
    <w:rsid w:val="00AF3A28"/>
    <w:rsid w:val="00AF505C"/>
    <w:rsid w:val="00AF60FC"/>
    <w:rsid w:val="00AF6853"/>
    <w:rsid w:val="00AF719E"/>
    <w:rsid w:val="00B0012A"/>
    <w:rsid w:val="00B00AA9"/>
    <w:rsid w:val="00B05081"/>
    <w:rsid w:val="00B05363"/>
    <w:rsid w:val="00B0587A"/>
    <w:rsid w:val="00B06207"/>
    <w:rsid w:val="00B06AA6"/>
    <w:rsid w:val="00B0790B"/>
    <w:rsid w:val="00B07C12"/>
    <w:rsid w:val="00B11897"/>
    <w:rsid w:val="00B148B2"/>
    <w:rsid w:val="00B16BE8"/>
    <w:rsid w:val="00B21D6A"/>
    <w:rsid w:val="00B22EFD"/>
    <w:rsid w:val="00B25106"/>
    <w:rsid w:val="00B3323E"/>
    <w:rsid w:val="00B34382"/>
    <w:rsid w:val="00B34B7E"/>
    <w:rsid w:val="00B3569D"/>
    <w:rsid w:val="00B356F3"/>
    <w:rsid w:val="00B35FFB"/>
    <w:rsid w:val="00B376A7"/>
    <w:rsid w:val="00B37D7F"/>
    <w:rsid w:val="00B40E0B"/>
    <w:rsid w:val="00B411F5"/>
    <w:rsid w:val="00B41C1B"/>
    <w:rsid w:val="00B4383A"/>
    <w:rsid w:val="00B43A1D"/>
    <w:rsid w:val="00B455DE"/>
    <w:rsid w:val="00B45642"/>
    <w:rsid w:val="00B46CDD"/>
    <w:rsid w:val="00B47368"/>
    <w:rsid w:val="00B479F6"/>
    <w:rsid w:val="00B52BF2"/>
    <w:rsid w:val="00B5341E"/>
    <w:rsid w:val="00B53D69"/>
    <w:rsid w:val="00B5428F"/>
    <w:rsid w:val="00B57078"/>
    <w:rsid w:val="00B5741B"/>
    <w:rsid w:val="00B57C3D"/>
    <w:rsid w:val="00B62A53"/>
    <w:rsid w:val="00B747F7"/>
    <w:rsid w:val="00B7482A"/>
    <w:rsid w:val="00B7529A"/>
    <w:rsid w:val="00B75E77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4700"/>
    <w:rsid w:val="00B9584F"/>
    <w:rsid w:val="00B97B9A"/>
    <w:rsid w:val="00BA0012"/>
    <w:rsid w:val="00BA1BAD"/>
    <w:rsid w:val="00BA4C3B"/>
    <w:rsid w:val="00BA57CE"/>
    <w:rsid w:val="00BA784E"/>
    <w:rsid w:val="00BB0AA8"/>
    <w:rsid w:val="00BB35C4"/>
    <w:rsid w:val="00BB51D9"/>
    <w:rsid w:val="00BB54B0"/>
    <w:rsid w:val="00BB7027"/>
    <w:rsid w:val="00BB7A91"/>
    <w:rsid w:val="00BB7ED6"/>
    <w:rsid w:val="00BC145C"/>
    <w:rsid w:val="00BC27A7"/>
    <w:rsid w:val="00BC2A38"/>
    <w:rsid w:val="00BC2B68"/>
    <w:rsid w:val="00BC309B"/>
    <w:rsid w:val="00BC568C"/>
    <w:rsid w:val="00BC6E3A"/>
    <w:rsid w:val="00BD05EA"/>
    <w:rsid w:val="00BD179E"/>
    <w:rsid w:val="00BD3AF5"/>
    <w:rsid w:val="00BD4E29"/>
    <w:rsid w:val="00BD51B1"/>
    <w:rsid w:val="00BD798D"/>
    <w:rsid w:val="00BE1F5F"/>
    <w:rsid w:val="00BE385D"/>
    <w:rsid w:val="00BE450A"/>
    <w:rsid w:val="00BE45B3"/>
    <w:rsid w:val="00BE5448"/>
    <w:rsid w:val="00BE66DD"/>
    <w:rsid w:val="00BF07F8"/>
    <w:rsid w:val="00BF1046"/>
    <w:rsid w:val="00BF106E"/>
    <w:rsid w:val="00BF2F60"/>
    <w:rsid w:val="00BF3BDF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5A1"/>
    <w:rsid w:val="00C05396"/>
    <w:rsid w:val="00C13476"/>
    <w:rsid w:val="00C1366D"/>
    <w:rsid w:val="00C1412B"/>
    <w:rsid w:val="00C17BB0"/>
    <w:rsid w:val="00C207EC"/>
    <w:rsid w:val="00C216F0"/>
    <w:rsid w:val="00C224DD"/>
    <w:rsid w:val="00C24D07"/>
    <w:rsid w:val="00C26EF4"/>
    <w:rsid w:val="00C32E41"/>
    <w:rsid w:val="00C34AE8"/>
    <w:rsid w:val="00C365BC"/>
    <w:rsid w:val="00C368B9"/>
    <w:rsid w:val="00C3694F"/>
    <w:rsid w:val="00C36C9B"/>
    <w:rsid w:val="00C373CB"/>
    <w:rsid w:val="00C37679"/>
    <w:rsid w:val="00C37A6A"/>
    <w:rsid w:val="00C4100D"/>
    <w:rsid w:val="00C412F6"/>
    <w:rsid w:val="00C41F62"/>
    <w:rsid w:val="00C43650"/>
    <w:rsid w:val="00C47D68"/>
    <w:rsid w:val="00C53365"/>
    <w:rsid w:val="00C54621"/>
    <w:rsid w:val="00C55BAB"/>
    <w:rsid w:val="00C55F19"/>
    <w:rsid w:val="00C57BCF"/>
    <w:rsid w:val="00C6146C"/>
    <w:rsid w:val="00C616A2"/>
    <w:rsid w:val="00C63385"/>
    <w:rsid w:val="00C660BF"/>
    <w:rsid w:val="00C70111"/>
    <w:rsid w:val="00C73BB2"/>
    <w:rsid w:val="00C8037D"/>
    <w:rsid w:val="00C82304"/>
    <w:rsid w:val="00C828B3"/>
    <w:rsid w:val="00C84D7A"/>
    <w:rsid w:val="00C84EEC"/>
    <w:rsid w:val="00C8598E"/>
    <w:rsid w:val="00C8616A"/>
    <w:rsid w:val="00C87FFC"/>
    <w:rsid w:val="00C90011"/>
    <w:rsid w:val="00C90A64"/>
    <w:rsid w:val="00C92ECE"/>
    <w:rsid w:val="00C931C9"/>
    <w:rsid w:val="00C935A9"/>
    <w:rsid w:val="00C93848"/>
    <w:rsid w:val="00C943EC"/>
    <w:rsid w:val="00C9656D"/>
    <w:rsid w:val="00CA0304"/>
    <w:rsid w:val="00CA096E"/>
    <w:rsid w:val="00CA137F"/>
    <w:rsid w:val="00CA1DB8"/>
    <w:rsid w:val="00CA37A5"/>
    <w:rsid w:val="00CA3A7A"/>
    <w:rsid w:val="00CA4E47"/>
    <w:rsid w:val="00CA5228"/>
    <w:rsid w:val="00CA5EAA"/>
    <w:rsid w:val="00CA67BA"/>
    <w:rsid w:val="00CA7312"/>
    <w:rsid w:val="00CA7EAA"/>
    <w:rsid w:val="00CB0605"/>
    <w:rsid w:val="00CB072B"/>
    <w:rsid w:val="00CB1BA9"/>
    <w:rsid w:val="00CB3300"/>
    <w:rsid w:val="00CB4B39"/>
    <w:rsid w:val="00CB5F5B"/>
    <w:rsid w:val="00CB7397"/>
    <w:rsid w:val="00CC19E2"/>
    <w:rsid w:val="00CC42A0"/>
    <w:rsid w:val="00CC7054"/>
    <w:rsid w:val="00CD1B0C"/>
    <w:rsid w:val="00CD2968"/>
    <w:rsid w:val="00CD49EB"/>
    <w:rsid w:val="00CD6D8B"/>
    <w:rsid w:val="00CE1B1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2164"/>
    <w:rsid w:val="00D0507D"/>
    <w:rsid w:val="00D067FC"/>
    <w:rsid w:val="00D06DBF"/>
    <w:rsid w:val="00D13C1E"/>
    <w:rsid w:val="00D146E4"/>
    <w:rsid w:val="00D14792"/>
    <w:rsid w:val="00D20707"/>
    <w:rsid w:val="00D2109E"/>
    <w:rsid w:val="00D21F63"/>
    <w:rsid w:val="00D22884"/>
    <w:rsid w:val="00D234DB"/>
    <w:rsid w:val="00D255A7"/>
    <w:rsid w:val="00D259C4"/>
    <w:rsid w:val="00D27B68"/>
    <w:rsid w:val="00D3032B"/>
    <w:rsid w:val="00D31145"/>
    <w:rsid w:val="00D33388"/>
    <w:rsid w:val="00D3534A"/>
    <w:rsid w:val="00D35AF1"/>
    <w:rsid w:val="00D4007E"/>
    <w:rsid w:val="00D4047B"/>
    <w:rsid w:val="00D40FF1"/>
    <w:rsid w:val="00D42351"/>
    <w:rsid w:val="00D43CF1"/>
    <w:rsid w:val="00D43EBE"/>
    <w:rsid w:val="00D4453F"/>
    <w:rsid w:val="00D445F7"/>
    <w:rsid w:val="00D44FBE"/>
    <w:rsid w:val="00D458E6"/>
    <w:rsid w:val="00D4643F"/>
    <w:rsid w:val="00D46739"/>
    <w:rsid w:val="00D46F76"/>
    <w:rsid w:val="00D50E54"/>
    <w:rsid w:val="00D50FE9"/>
    <w:rsid w:val="00D53263"/>
    <w:rsid w:val="00D53D88"/>
    <w:rsid w:val="00D5645C"/>
    <w:rsid w:val="00D56C1D"/>
    <w:rsid w:val="00D5759C"/>
    <w:rsid w:val="00D61429"/>
    <w:rsid w:val="00D622D0"/>
    <w:rsid w:val="00D62329"/>
    <w:rsid w:val="00D63248"/>
    <w:rsid w:val="00D63DC2"/>
    <w:rsid w:val="00D649DF"/>
    <w:rsid w:val="00D64C2E"/>
    <w:rsid w:val="00D655EF"/>
    <w:rsid w:val="00D6712E"/>
    <w:rsid w:val="00D67234"/>
    <w:rsid w:val="00D76430"/>
    <w:rsid w:val="00D76629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8DF"/>
    <w:rsid w:val="00D947DD"/>
    <w:rsid w:val="00D94D34"/>
    <w:rsid w:val="00D95716"/>
    <w:rsid w:val="00D95919"/>
    <w:rsid w:val="00D97129"/>
    <w:rsid w:val="00D97BE6"/>
    <w:rsid w:val="00DA0013"/>
    <w:rsid w:val="00DA0390"/>
    <w:rsid w:val="00DA08E1"/>
    <w:rsid w:val="00DA1196"/>
    <w:rsid w:val="00DA3162"/>
    <w:rsid w:val="00DA3AEB"/>
    <w:rsid w:val="00DA3F54"/>
    <w:rsid w:val="00DA4BF6"/>
    <w:rsid w:val="00DB1941"/>
    <w:rsid w:val="00DB243F"/>
    <w:rsid w:val="00DB4FE5"/>
    <w:rsid w:val="00DB53CA"/>
    <w:rsid w:val="00DB745B"/>
    <w:rsid w:val="00DC05C8"/>
    <w:rsid w:val="00DC2223"/>
    <w:rsid w:val="00DC3956"/>
    <w:rsid w:val="00DC3E48"/>
    <w:rsid w:val="00DC3F06"/>
    <w:rsid w:val="00DC63BB"/>
    <w:rsid w:val="00DD0A0C"/>
    <w:rsid w:val="00DD1B26"/>
    <w:rsid w:val="00DD2277"/>
    <w:rsid w:val="00DD61AA"/>
    <w:rsid w:val="00DE1A48"/>
    <w:rsid w:val="00DE53D3"/>
    <w:rsid w:val="00DF07F7"/>
    <w:rsid w:val="00DF0E5C"/>
    <w:rsid w:val="00DF107F"/>
    <w:rsid w:val="00DF2051"/>
    <w:rsid w:val="00DF23E9"/>
    <w:rsid w:val="00DF4C96"/>
    <w:rsid w:val="00DF5096"/>
    <w:rsid w:val="00DF57B8"/>
    <w:rsid w:val="00DF7AED"/>
    <w:rsid w:val="00DF7F46"/>
    <w:rsid w:val="00E005A4"/>
    <w:rsid w:val="00E00B52"/>
    <w:rsid w:val="00E00BA1"/>
    <w:rsid w:val="00E0139E"/>
    <w:rsid w:val="00E01EE4"/>
    <w:rsid w:val="00E0240F"/>
    <w:rsid w:val="00E03B7B"/>
    <w:rsid w:val="00E04534"/>
    <w:rsid w:val="00E04FDE"/>
    <w:rsid w:val="00E123B9"/>
    <w:rsid w:val="00E12F81"/>
    <w:rsid w:val="00E200CA"/>
    <w:rsid w:val="00E21D62"/>
    <w:rsid w:val="00E23722"/>
    <w:rsid w:val="00E26A4C"/>
    <w:rsid w:val="00E319F2"/>
    <w:rsid w:val="00E322B4"/>
    <w:rsid w:val="00E33578"/>
    <w:rsid w:val="00E33B64"/>
    <w:rsid w:val="00E341DE"/>
    <w:rsid w:val="00E34B3F"/>
    <w:rsid w:val="00E34C7F"/>
    <w:rsid w:val="00E37349"/>
    <w:rsid w:val="00E37879"/>
    <w:rsid w:val="00E40438"/>
    <w:rsid w:val="00E406D9"/>
    <w:rsid w:val="00E43762"/>
    <w:rsid w:val="00E44199"/>
    <w:rsid w:val="00E44CBF"/>
    <w:rsid w:val="00E56077"/>
    <w:rsid w:val="00E56825"/>
    <w:rsid w:val="00E6140E"/>
    <w:rsid w:val="00E626AD"/>
    <w:rsid w:val="00E63A0C"/>
    <w:rsid w:val="00E63FF2"/>
    <w:rsid w:val="00E654DB"/>
    <w:rsid w:val="00E658CF"/>
    <w:rsid w:val="00E662FD"/>
    <w:rsid w:val="00E700E2"/>
    <w:rsid w:val="00E76E36"/>
    <w:rsid w:val="00E77112"/>
    <w:rsid w:val="00E773BC"/>
    <w:rsid w:val="00E823CB"/>
    <w:rsid w:val="00E840BE"/>
    <w:rsid w:val="00E84FCA"/>
    <w:rsid w:val="00E8505E"/>
    <w:rsid w:val="00E87E45"/>
    <w:rsid w:val="00E90C37"/>
    <w:rsid w:val="00E92729"/>
    <w:rsid w:val="00E92E01"/>
    <w:rsid w:val="00E9390D"/>
    <w:rsid w:val="00E93C11"/>
    <w:rsid w:val="00E93DA6"/>
    <w:rsid w:val="00E95055"/>
    <w:rsid w:val="00E95506"/>
    <w:rsid w:val="00E957F3"/>
    <w:rsid w:val="00E96058"/>
    <w:rsid w:val="00E96F56"/>
    <w:rsid w:val="00E972A5"/>
    <w:rsid w:val="00E9741D"/>
    <w:rsid w:val="00EA041A"/>
    <w:rsid w:val="00EA05D5"/>
    <w:rsid w:val="00EA1A5B"/>
    <w:rsid w:val="00EA42BF"/>
    <w:rsid w:val="00EA431C"/>
    <w:rsid w:val="00EA56C6"/>
    <w:rsid w:val="00EA60BB"/>
    <w:rsid w:val="00EB0860"/>
    <w:rsid w:val="00EB2146"/>
    <w:rsid w:val="00EB227B"/>
    <w:rsid w:val="00EB7AF2"/>
    <w:rsid w:val="00EB7BBD"/>
    <w:rsid w:val="00EC0F5D"/>
    <w:rsid w:val="00EC0F5E"/>
    <w:rsid w:val="00EC1055"/>
    <w:rsid w:val="00EC3D6B"/>
    <w:rsid w:val="00EC51D3"/>
    <w:rsid w:val="00ED0606"/>
    <w:rsid w:val="00ED0B67"/>
    <w:rsid w:val="00ED0D43"/>
    <w:rsid w:val="00ED17C7"/>
    <w:rsid w:val="00ED18BA"/>
    <w:rsid w:val="00ED219C"/>
    <w:rsid w:val="00ED450B"/>
    <w:rsid w:val="00ED4A18"/>
    <w:rsid w:val="00ED72EA"/>
    <w:rsid w:val="00ED75E4"/>
    <w:rsid w:val="00EE1830"/>
    <w:rsid w:val="00EE1B06"/>
    <w:rsid w:val="00EE3A3F"/>
    <w:rsid w:val="00EE3EAE"/>
    <w:rsid w:val="00EE3F6F"/>
    <w:rsid w:val="00EE697A"/>
    <w:rsid w:val="00EF0594"/>
    <w:rsid w:val="00EF08E4"/>
    <w:rsid w:val="00EF0D9D"/>
    <w:rsid w:val="00EF10A2"/>
    <w:rsid w:val="00EF26B3"/>
    <w:rsid w:val="00EF2D27"/>
    <w:rsid w:val="00EF34A5"/>
    <w:rsid w:val="00EF35B4"/>
    <w:rsid w:val="00EF40A5"/>
    <w:rsid w:val="00EF4D15"/>
    <w:rsid w:val="00EF6C2C"/>
    <w:rsid w:val="00EF7C60"/>
    <w:rsid w:val="00F00DC5"/>
    <w:rsid w:val="00F01EBB"/>
    <w:rsid w:val="00F0695D"/>
    <w:rsid w:val="00F07FB2"/>
    <w:rsid w:val="00F10BEB"/>
    <w:rsid w:val="00F10F37"/>
    <w:rsid w:val="00F1221C"/>
    <w:rsid w:val="00F1398D"/>
    <w:rsid w:val="00F14A85"/>
    <w:rsid w:val="00F15A6F"/>
    <w:rsid w:val="00F15D9B"/>
    <w:rsid w:val="00F15F40"/>
    <w:rsid w:val="00F20A0A"/>
    <w:rsid w:val="00F20D11"/>
    <w:rsid w:val="00F213FB"/>
    <w:rsid w:val="00F2170B"/>
    <w:rsid w:val="00F23E3A"/>
    <w:rsid w:val="00F24154"/>
    <w:rsid w:val="00F30E7F"/>
    <w:rsid w:val="00F35317"/>
    <w:rsid w:val="00F361E5"/>
    <w:rsid w:val="00F37458"/>
    <w:rsid w:val="00F37654"/>
    <w:rsid w:val="00F40055"/>
    <w:rsid w:val="00F4526C"/>
    <w:rsid w:val="00F46282"/>
    <w:rsid w:val="00F46C64"/>
    <w:rsid w:val="00F51114"/>
    <w:rsid w:val="00F521A0"/>
    <w:rsid w:val="00F5285D"/>
    <w:rsid w:val="00F52D80"/>
    <w:rsid w:val="00F53CF4"/>
    <w:rsid w:val="00F55E59"/>
    <w:rsid w:val="00F56498"/>
    <w:rsid w:val="00F57A4D"/>
    <w:rsid w:val="00F61EC4"/>
    <w:rsid w:val="00F62C91"/>
    <w:rsid w:val="00F65CAF"/>
    <w:rsid w:val="00F663C1"/>
    <w:rsid w:val="00F66CCF"/>
    <w:rsid w:val="00F7448F"/>
    <w:rsid w:val="00F7453E"/>
    <w:rsid w:val="00F752EA"/>
    <w:rsid w:val="00F76270"/>
    <w:rsid w:val="00F770B1"/>
    <w:rsid w:val="00F80967"/>
    <w:rsid w:val="00F8264A"/>
    <w:rsid w:val="00F82F45"/>
    <w:rsid w:val="00F85473"/>
    <w:rsid w:val="00F86BCA"/>
    <w:rsid w:val="00F86E40"/>
    <w:rsid w:val="00F87D79"/>
    <w:rsid w:val="00F91176"/>
    <w:rsid w:val="00F91415"/>
    <w:rsid w:val="00F916F8"/>
    <w:rsid w:val="00F92E2E"/>
    <w:rsid w:val="00F9369C"/>
    <w:rsid w:val="00F9455D"/>
    <w:rsid w:val="00F96597"/>
    <w:rsid w:val="00F9722E"/>
    <w:rsid w:val="00FA3DF4"/>
    <w:rsid w:val="00FA44BD"/>
    <w:rsid w:val="00FB16D3"/>
    <w:rsid w:val="00FB2D0D"/>
    <w:rsid w:val="00FB33C3"/>
    <w:rsid w:val="00FB3DA9"/>
    <w:rsid w:val="00FB55BA"/>
    <w:rsid w:val="00FB6F6E"/>
    <w:rsid w:val="00FC0787"/>
    <w:rsid w:val="00FC0D6E"/>
    <w:rsid w:val="00FC1575"/>
    <w:rsid w:val="00FC4675"/>
    <w:rsid w:val="00FC6595"/>
    <w:rsid w:val="00FC69CE"/>
    <w:rsid w:val="00FD1C23"/>
    <w:rsid w:val="00FD54A8"/>
    <w:rsid w:val="00FD780C"/>
    <w:rsid w:val="00FE182C"/>
    <w:rsid w:val="00FE1F77"/>
    <w:rsid w:val="00FE2655"/>
    <w:rsid w:val="00FE31FD"/>
    <w:rsid w:val="00FE5D55"/>
    <w:rsid w:val="00FE69AD"/>
    <w:rsid w:val="00FF09D9"/>
    <w:rsid w:val="00FF139E"/>
    <w:rsid w:val="00FF22E7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5428F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77755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paragraph" w:customStyle="1" w:styleId="Default">
    <w:name w:val="Default"/>
    <w:rsid w:val="00D622D0"/>
    <w:pPr>
      <w:widowControl w:val="0"/>
      <w:autoSpaceDE w:val="0"/>
      <w:autoSpaceDN w:val="0"/>
      <w:adjustRightInd w:val="0"/>
      <w:spacing w:after="0" w:line="240" w:lineRule="auto"/>
      <w:ind w:right="0"/>
    </w:pPr>
    <w:rPr>
      <w:rFonts w:ascii="맑은 고딕" w:eastAsia="맑은 고딕" w:hAnsiTheme="minorHAnsi" w:cs="맑은 고딕"/>
      <w:color w:val="000000"/>
      <w:lang w:val="en-US"/>
    </w:rPr>
  </w:style>
  <w:style w:type="paragraph" w:styleId="af5">
    <w:name w:val="Normal (Web)"/>
    <w:basedOn w:val="a0"/>
    <w:uiPriority w:val="99"/>
    <w:unhideWhenUsed/>
    <w:rsid w:val="00D40FF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auto"/>
      <w:ind w:right="0"/>
    </w:pPr>
    <w:rPr>
      <w:rFonts w:ascii="굴림" w:eastAsia="굴림" w:hAnsi="굴림" w:cs="굴림"/>
      <w:lang w:val="en-US" w:eastAsia="ko-KR"/>
    </w:rPr>
  </w:style>
  <w:style w:type="character" w:customStyle="1" w:styleId="3Char">
    <w:name w:val="제목 3 Char"/>
    <w:basedOn w:val="a1"/>
    <w:link w:val="3"/>
    <w:uiPriority w:val="9"/>
    <w:semiHidden/>
    <w:rsid w:val="00777551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045B4EAD97E54498D04B5411E3CA3A" ma:contentTypeVersion="19" ma:contentTypeDescription="Create a new document." ma:contentTypeScope="" ma:versionID="b1c57d4ceca7f63c1e19d765bb5db322">
  <xsd:schema xmlns:xsd="http://www.w3.org/2001/XMLSchema" xmlns:xs="http://www.w3.org/2001/XMLSchema" xmlns:p="http://schemas.microsoft.com/office/2006/metadata/properties" xmlns:ns3="8362492f-724d-4c1d-8e09-d9f9fae80bd9" xmlns:ns4="d943babf-b47b-4167-936f-9b1dacbbad88" targetNamespace="http://schemas.microsoft.com/office/2006/metadata/properties" ma:root="true" ma:fieldsID="c5926ee75b4cada9388fb7046f3c4ce9" ns3:_="" ns4:_="">
    <xsd:import namespace="8362492f-724d-4c1d-8e09-d9f9fae80bd9"/>
    <xsd:import namespace="d943babf-b47b-4167-936f-9b1dacbbad8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SourceID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62492f-724d-4c1d-8e09-d9f9fae80bd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3babf-b47b-4167-936f-9b1dacbbad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ourceID" ma:index="22" nillable="true" ma:displayName="SourceID" ma:internalName="SourceID">
      <xsd:simpleType>
        <xsd:restriction base="dms:Number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urceID xmlns="d943babf-b47b-4167-936f-9b1dacbbad88" xsi:nil="true"/>
    <_activity xmlns="d943babf-b47b-4167-936f-9b1dacbbad88" xsi:nil="true"/>
  </documentManagement>
</p:properties>
</file>

<file path=customXml/itemProps1.xml><?xml version="1.0" encoding="utf-8"?>
<ds:datastoreItem xmlns:ds="http://schemas.openxmlformats.org/officeDocument/2006/customXml" ds:itemID="{87691D8D-1F25-4D0D-B673-17FB12D0CE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62492f-724d-4c1d-8e09-d9f9fae80bd9"/>
    <ds:schemaRef ds:uri="d943babf-b47b-4167-936f-9b1dacbbad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  <ds:schemaRef ds:uri="d943babf-b47b-4167-936f-9b1dacbbad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15</TotalTime>
  <Pages>9</Pages>
  <Words>1865</Words>
  <Characters>10634</Characters>
  <Application>Microsoft Office Word</Application>
  <DocSecurity>0</DocSecurity>
  <Lines>88</Lines>
  <Paragraphs>24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Kim, Dal</cp:lastModifiedBy>
  <cp:revision>9</cp:revision>
  <cp:lastPrinted>2024-02-28T08:28:00Z</cp:lastPrinted>
  <dcterms:created xsi:type="dcterms:W3CDTF">2026-04-17T02:05:00Z</dcterms:created>
  <dcterms:modified xsi:type="dcterms:W3CDTF">2026-08-30T03:54:00Z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0x01010075045B4EAD97E54498D04B5411E3CA3A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2022-03-03T06:09:54Z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c5e63daa-b4c6-4546-bcee-1ddea9f082e0_Enabled">
    <vt:lpwstr>true</vt:lpwstr>
  </property>
  <property fmtid="{D5CDD505-2E9C-101B-9397-08002B2CF9AE}" pid="12" name="MSIP_Label_c5e63daa-b4c6-4546-bcee-1ddea9f082e0_SetDate">
    <vt:lpwstr>2022-04-20T02:13:10Z</vt:lpwstr>
  </property>
  <property fmtid="{D5CDD505-2E9C-101B-9397-08002B2CF9AE}" pid="13" name="MSIP_Label_c5e63daa-b4c6-4546-bcee-1ddea9f082e0_Method">
    <vt:lpwstr>Privileged</vt:lpwstr>
  </property>
  <property fmtid="{D5CDD505-2E9C-101B-9397-08002B2CF9AE}" pid="14" name="MSIP_Label_c5e63daa-b4c6-4546-bcee-1ddea9f082e0_Name">
    <vt:lpwstr>Public</vt:lpwstr>
  </property>
  <property fmtid="{D5CDD505-2E9C-101B-9397-08002B2CF9AE}" pid="15" name="MSIP_Label_c5e63daa-b4c6-4546-bcee-1ddea9f082e0_SiteId">
    <vt:lpwstr>b51312b3-1a7b-4033-827b-6794ad5e9e4b</vt:lpwstr>
  </property>
  <property fmtid="{D5CDD505-2E9C-101B-9397-08002B2CF9AE}" pid="16" name="MSIP_Label_c5e63daa-b4c6-4546-bcee-1ddea9f082e0_ActionId">
    <vt:lpwstr>1862e7bc-685b-42bb-9d13-aead58fc3775</vt:lpwstr>
  </property>
  <property fmtid="{D5CDD505-2E9C-101B-9397-08002B2CF9AE}" pid="17" name="MSIP_Label_c5e63daa-b4c6-4546-bcee-1ddea9f082e0_ContentBits">
    <vt:lpwstr>0</vt:lpwstr>
  </property>
</Properties>
</file>